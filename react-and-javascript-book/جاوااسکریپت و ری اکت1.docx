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EB2CDE" w:rsidRPr="00EB2CDE" w14:paraId="201CD786" w14:textId="77777777" w:rsidTr="00007728">
        <w:trPr>
          <w:trHeight w:hRule="exact" w:val="1800"/>
        </w:trPr>
        <w:tc>
          <w:tcPr>
            <w:tcW w:w="9360" w:type="dxa"/>
            <w:tcMar>
              <w:top w:w="0" w:type="dxa"/>
              <w:bottom w:w="0" w:type="dxa"/>
            </w:tcMar>
          </w:tcPr>
          <w:p w14:paraId="4CA1D5C5" w14:textId="583ED935" w:rsidR="00692703" w:rsidRPr="00EB2CDE" w:rsidRDefault="005736B2" w:rsidP="00913946">
            <w:pPr>
              <w:pStyle w:val="Title"/>
              <w:rPr>
                <w:color w:val="262626" w:themeColor="text1" w:themeTint="D9"/>
              </w:rPr>
            </w:pPr>
            <w:r w:rsidRPr="00EB2CDE">
              <w:rPr>
                <w:rStyle w:val="IntenseEmphasis"/>
              </w:rPr>
              <w:t>javascript &amp; react</w:t>
            </w:r>
          </w:p>
          <w:p w14:paraId="51FADDD3" w14:textId="5C7A4C77" w:rsidR="00692703" w:rsidRPr="00EB2CDE" w:rsidRDefault="00692703" w:rsidP="005736B2">
            <w:pPr>
              <w:pStyle w:val="ContactInfo"/>
              <w:contextualSpacing w:val="0"/>
              <w:rPr>
                <w:color w:val="262626" w:themeColor="text1" w:themeTint="D9"/>
              </w:rPr>
            </w:pPr>
          </w:p>
        </w:tc>
      </w:tr>
    </w:tbl>
    <w:p w14:paraId="271586E8" w14:textId="2172662E" w:rsidR="00B51D1B" w:rsidRPr="00EB2CDE" w:rsidRDefault="00B51D1B" w:rsidP="006E1507">
      <w:pPr>
        <w:rPr>
          <w:color w:val="262626" w:themeColor="text1" w:themeTint="D9"/>
        </w:rPr>
      </w:pPr>
    </w:p>
    <w:p w14:paraId="3CC6C941" w14:textId="78F6996E" w:rsidR="005736B2" w:rsidRPr="00EB2CDE" w:rsidRDefault="005736B2" w:rsidP="006E1507">
      <w:pPr>
        <w:rPr>
          <w:color w:val="262626" w:themeColor="text1" w:themeTint="D9"/>
        </w:rPr>
      </w:pPr>
    </w:p>
    <w:p w14:paraId="27690494" w14:textId="0364575A" w:rsidR="005736B2" w:rsidRPr="00C219D2" w:rsidRDefault="00BA64DA" w:rsidP="00BA64DA">
      <w:pPr>
        <w:pStyle w:val="ListParagraph"/>
        <w:numPr>
          <w:ilvl w:val="0"/>
          <w:numId w:val="14"/>
        </w:numPr>
        <w:bidi/>
        <w:rPr>
          <w:rFonts w:ascii="Shabnam" w:hAnsi="Shabnam" w:cs="Shabnam"/>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تفاوت بین </w:t>
      </w:r>
      <w:r w:rsidRPr="00C219D2">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null and udefined </w:t>
      </w:r>
      <w:r w:rsidRPr="00C219D2">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چیست ؟</w:t>
      </w:r>
    </w:p>
    <w:p w14:paraId="08BDBDCC" w14:textId="7226EF7B" w:rsidR="00BA64DA" w:rsidRPr="00C219D2" w:rsidRDefault="00BA64DA" w:rsidP="00BA64DA">
      <w:pPr>
        <w:bidi/>
        <w:rPr>
          <w:rFonts w:ascii="Shabnam" w:hAnsi="Shabnam" w:cs="Shabnam"/>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4C127" w14:textId="376EC2B9" w:rsidR="00BA64DA" w:rsidRPr="00C219D2" w:rsidRDefault="00BA64DA" w:rsidP="00BA64DA">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ما در جاوااسکریپت انواع داده رو داریم که به صورت زیر میباشد : </w:t>
      </w:r>
    </w:p>
    <w:p w14:paraId="2F30F898" w14:textId="04BD9A57" w:rsidR="00BA64DA" w:rsidRPr="00C219D2" w:rsidRDefault="00BA64DA" w:rsidP="00BA64DA">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D6BB24" w14:textId="20785ECA" w:rsidR="00BA64DA" w:rsidRPr="00C219D2" w:rsidRDefault="00BA64DA" w:rsidP="00BA64DA">
      <w:pPr>
        <w:bidi/>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 Number , Boolean , Object , Symbol , Null , undefined</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5500A6" w14:textId="77777777" w:rsidR="00BA64DA" w:rsidRPr="00C219D2" w:rsidRDefault="00BA64DA" w:rsidP="00BA64DA">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92A8C" w14:textId="24A6857E" w:rsidR="00BA64DA" w:rsidRPr="00C219D2" w:rsidRDefault="00BA64DA" w:rsidP="00BA64DA">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اولین مورد این که هر ردو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falsy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اند یعنی وقتی ما اونارو به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Boolean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تبدیل میکنیم خروجی برای ما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false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5C0B1E" w14:textId="1D23374C" w:rsidR="00BA64DA" w:rsidRPr="00C219D2" w:rsidRDefault="00BA64DA" w:rsidP="00BA64DA">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D1754" w14:textId="7044DE9C" w:rsidR="00BA64DA" w:rsidRPr="00C219D2" w:rsidRDefault="00BA64DA" w:rsidP="00BA64DA">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1CF27F" w14:textId="3D220ADF" w:rsidR="00BA64DA" w:rsidRPr="00C219D2" w:rsidRDefault="00BA64DA" w:rsidP="00BA64DA">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برای این که بفهمیم خروجی یه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falsy</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هست یا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از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Operator Double-Not (!!)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 و اونارو به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Boolean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تبدیل میکنیم.</w:t>
      </w:r>
    </w:p>
    <w:p w14:paraId="5E07DF48" w14:textId="6F0DB7ED" w:rsidR="00BA64DA" w:rsidRPr="00EB2CDE" w:rsidRDefault="00BA64DA" w:rsidP="00EB2CDE">
      <w:pPr>
        <w:rPr>
          <w:rFonts w:ascii="Shabnam" w:hAnsi="Shabnam" w:cs="Shabnam"/>
          <w:color w:val="262626" w:themeColor="text1" w:themeTint="D9"/>
          <w:sz w:val="24"/>
          <w:szCs w:val="24"/>
          <w:rtl/>
          <w:lang w:bidi="fa-IR"/>
        </w:rPr>
      </w:pPr>
    </w:p>
    <w:p w14:paraId="7C55F914" w14:textId="12E739DC" w:rsidR="00BA64DA" w:rsidRPr="00EB2CDE" w:rsidRDefault="00BA64DA"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 null)</w:t>
      </w:r>
      <w:r w:rsidR="008D6234"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 xml:space="preserve">     </w:t>
      </w:r>
      <w:r w:rsidR="008D6234" w:rsidRPr="00EB2CDE">
        <w:rPr>
          <w:rFonts w:ascii="Shabnam" w:hAnsi="Shabnam" w:cs="Shabnam"/>
          <w:color w:val="00B0F0"/>
          <w:sz w:val="24"/>
          <w:szCs w:val="24"/>
          <w:lang w:bidi="fa-IR"/>
        </w:rPr>
        <w:t>false</w:t>
      </w:r>
    </w:p>
    <w:p w14:paraId="00AEE3F1" w14:textId="69BE3CA7"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 undefined)   false</w:t>
      </w:r>
    </w:p>
    <w:p w14:paraId="4229C9F4" w14:textId="519CB8BA" w:rsidR="008D6234" w:rsidRPr="00EB2CDE" w:rsidRDefault="008D6234" w:rsidP="008D6234">
      <w:pPr>
        <w:bidi/>
        <w:rPr>
          <w:rFonts w:ascii="Shabnam" w:hAnsi="Shabnam" w:cs="Shabnam"/>
          <w:color w:val="00B0F0"/>
          <w:sz w:val="24"/>
          <w:szCs w:val="24"/>
          <w:lang w:bidi="fa-IR"/>
        </w:rPr>
      </w:pPr>
      <w:r w:rsidRPr="00EB2CDE">
        <w:rPr>
          <w:rFonts w:ascii="Shabnam" w:hAnsi="Shabnam" w:cs="Shabnam"/>
          <w:color w:val="00B0F0"/>
          <w:sz w:val="24"/>
          <w:szCs w:val="24"/>
          <w:lang w:bidi="fa-IR"/>
        </w:rPr>
        <w:t xml:space="preserve"> </w:t>
      </w:r>
    </w:p>
    <w:p w14:paraId="0467A6FE" w14:textId="252C4689" w:rsidR="008D6234" w:rsidRPr="00C219D2" w:rsidRDefault="008D6234" w:rsidP="008D6234">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یه روش دیگه که میتونیم بفهمیم یه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false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هست یا نه استفاده از تابع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Boolean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این صورت:</w:t>
      </w:r>
    </w:p>
    <w:p w14:paraId="2E9AC74B" w14:textId="02DC53B4" w:rsidR="008D6234" w:rsidRPr="00EB2CDE" w:rsidRDefault="008D6234" w:rsidP="00EB2CDE">
      <w:pPr>
        <w:rPr>
          <w:rFonts w:ascii="Shabnam" w:hAnsi="Shabnam" w:cs="Shabnam"/>
          <w:color w:val="00B0F0"/>
          <w:sz w:val="24"/>
          <w:szCs w:val="24"/>
          <w:rtl/>
          <w:lang w:bidi="fa-IR"/>
        </w:rPr>
      </w:pPr>
    </w:p>
    <w:p w14:paraId="5983D07E" w14:textId="79636383"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Console.log(Boolean(null))                     false</w:t>
      </w:r>
    </w:p>
    <w:p w14:paraId="6774492C" w14:textId="74ED8BAD"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Console.log(Boolean(undefined))           false</w:t>
      </w:r>
    </w:p>
    <w:p w14:paraId="58146C0C" w14:textId="22820079" w:rsidR="008D6234" w:rsidRPr="00EB2CDE" w:rsidRDefault="008D6234" w:rsidP="00EB2CDE">
      <w:pPr>
        <w:rPr>
          <w:rFonts w:ascii="Shabnam" w:hAnsi="Shabnam" w:cs="Shabnam"/>
          <w:color w:val="262626" w:themeColor="text1" w:themeTint="D9"/>
          <w:sz w:val="24"/>
          <w:szCs w:val="24"/>
          <w:lang w:bidi="fa-IR"/>
        </w:rPr>
      </w:pPr>
    </w:p>
    <w:p w14:paraId="7058DBF3" w14:textId="48B5D6E0" w:rsidR="008D6234" w:rsidRPr="00EB2CDE" w:rsidRDefault="008D6234" w:rsidP="008D6234">
      <w:pPr>
        <w:pStyle w:val="ListParagraph"/>
        <w:numPr>
          <w:ilvl w:val="0"/>
          <w:numId w:val="14"/>
        </w:numPr>
        <w:bidi/>
        <w:rPr>
          <w:rFonts w:ascii="Shabnam" w:hAnsi="Shabnam" w:cs="Shabnam"/>
          <w:color w:val="262626" w:themeColor="text1" w:themeTint="D9"/>
          <w:sz w:val="28"/>
          <w:szCs w:val="28"/>
          <w:lang w:bidi="fa-IR"/>
        </w:rPr>
      </w:pPr>
      <w:r w:rsidRPr="00EB2CDE">
        <w:rPr>
          <w:rFonts w:ascii="Shabnam" w:hAnsi="Shabnam" w:cs="Shabnam" w:hint="cs"/>
          <w:color w:val="262626" w:themeColor="text1" w:themeTint="D9"/>
          <w:sz w:val="28"/>
          <w:szCs w:val="28"/>
          <w:rtl/>
          <w:lang w:bidi="fa-IR"/>
        </w:rPr>
        <w:t xml:space="preserve">برسسی </w:t>
      </w:r>
      <w:r w:rsidRPr="00EB2CDE">
        <w:rPr>
          <w:rFonts w:ascii="Shabnam" w:hAnsi="Shabnam" w:cs="Shabnam"/>
          <w:color w:val="262626" w:themeColor="text1" w:themeTint="D9"/>
          <w:sz w:val="28"/>
          <w:szCs w:val="28"/>
          <w:lang w:bidi="fa-IR"/>
        </w:rPr>
        <w:t>Undefinde</w:t>
      </w:r>
      <w:r w:rsidRPr="00EB2CDE">
        <w:rPr>
          <w:rFonts w:ascii="Shabnam" w:hAnsi="Shabnam" w:cs="Shabnam" w:hint="cs"/>
          <w:color w:val="262626" w:themeColor="text1" w:themeTint="D9"/>
          <w:sz w:val="28"/>
          <w:szCs w:val="28"/>
          <w:rtl/>
          <w:lang w:bidi="fa-IR"/>
        </w:rPr>
        <w:t xml:space="preserve"> : </w:t>
      </w:r>
    </w:p>
    <w:p w14:paraId="03012552" w14:textId="632771FD" w:rsidR="008D6234" w:rsidRPr="00EB2CDE" w:rsidRDefault="008D6234" w:rsidP="008D6234">
      <w:pPr>
        <w:bidi/>
        <w:ind w:left="360"/>
        <w:rPr>
          <w:rFonts w:ascii="Shabnam" w:hAnsi="Shabnam" w:cs="Shabnam"/>
          <w:color w:val="262626" w:themeColor="text1" w:themeTint="D9"/>
          <w:sz w:val="24"/>
          <w:szCs w:val="24"/>
          <w:rtl/>
          <w:lang w:bidi="fa-IR"/>
        </w:rPr>
      </w:pPr>
      <w:r w:rsidRPr="00EB2CDE">
        <w:rPr>
          <w:rFonts w:ascii="Shabnam" w:hAnsi="Shabnam" w:cs="Shabnam" w:hint="cs"/>
          <w:color w:val="262626" w:themeColor="text1" w:themeTint="D9"/>
          <w:sz w:val="24"/>
          <w:szCs w:val="24"/>
          <w:rtl/>
          <w:lang w:bidi="fa-IR"/>
        </w:rPr>
        <w:t xml:space="preserve"> </w:t>
      </w:r>
    </w:p>
    <w:p w14:paraId="7B4CE6C6" w14:textId="53F2B12D" w:rsidR="008D6234" w:rsidRPr="00C219D2" w:rsidRDefault="008D6234" w:rsidP="008D6234">
      <w:pPr>
        <w:pStyle w:val="ListParagraph"/>
        <w:numPr>
          <w:ilvl w:val="0"/>
          <w:numId w:val="15"/>
        </w:num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اگر متغیری رو تعریف کنیم که بدون مقدار باشد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undefined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برمیگردونه.</w:t>
      </w:r>
    </w:p>
    <w:p w14:paraId="2083F2AD" w14:textId="01019CD6" w:rsidR="008D6234" w:rsidRPr="00EB2CDE" w:rsidRDefault="008D6234" w:rsidP="00EB2CDE">
      <w:pPr>
        <w:rPr>
          <w:rFonts w:ascii="Shabnam" w:hAnsi="Shabnam" w:cs="Shabnam"/>
          <w:color w:val="00B0F0"/>
          <w:sz w:val="24"/>
          <w:szCs w:val="24"/>
          <w:rtl/>
          <w:lang w:bidi="fa-IR"/>
        </w:rPr>
      </w:pPr>
    </w:p>
    <w:p w14:paraId="35EA63E2" w14:textId="6EEF02B5"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Let X;</w:t>
      </w:r>
    </w:p>
    <w:p w14:paraId="6247C19A" w14:textId="5731A6A5"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Console.log(x)        undefined</w:t>
      </w:r>
    </w:p>
    <w:p w14:paraId="26D2ECB9" w14:textId="77777777" w:rsidR="008D6234" w:rsidRPr="00EB2CDE" w:rsidRDefault="008D6234" w:rsidP="00EB2CDE">
      <w:pPr>
        <w:rPr>
          <w:rFonts w:ascii="Shabnam" w:hAnsi="Shabnam" w:cs="Shabnam"/>
          <w:color w:val="262626" w:themeColor="text1" w:themeTint="D9"/>
          <w:sz w:val="24"/>
          <w:szCs w:val="24"/>
          <w:lang w:bidi="fa-IR"/>
        </w:rPr>
      </w:pPr>
    </w:p>
    <w:p w14:paraId="2BA5E8B0" w14:textId="1666116B" w:rsidR="008D6234" w:rsidRPr="00C219D2" w:rsidRDefault="008D6234" w:rsidP="008D6234">
      <w:pPr>
        <w:pStyle w:val="ListParagraph"/>
        <w:numPr>
          <w:ilvl w:val="0"/>
          <w:numId w:val="15"/>
        </w:num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اگر تابعی تعریف کنیم که بدون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باشد اونم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undefined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برمیگردونه: </w:t>
      </w:r>
    </w:p>
    <w:p w14:paraId="64B6F46F" w14:textId="59CC39DD" w:rsidR="008D6234" w:rsidRPr="00EB2CDE" w:rsidRDefault="008D6234" w:rsidP="00EB2CDE">
      <w:pPr>
        <w:rPr>
          <w:rFonts w:ascii="Shabnam" w:hAnsi="Shabnam" w:cs="Shabnam"/>
          <w:color w:val="00B0F0"/>
          <w:sz w:val="24"/>
          <w:szCs w:val="24"/>
          <w:rtl/>
          <w:lang w:bidi="fa-IR"/>
        </w:rPr>
      </w:pPr>
    </w:p>
    <w:p w14:paraId="341865C9" w14:textId="036642D1"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Function noReturn() {}</w:t>
      </w:r>
    </w:p>
    <w:p w14:paraId="051E07A6" w14:textId="0F1037CD"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lastRenderedPageBreak/>
        <w:t>Console.log(noReturn())</w:t>
      </w:r>
    </w:p>
    <w:p w14:paraId="7C39697E" w14:textId="4191058D" w:rsidR="008D6234" w:rsidRPr="00EB2CDE" w:rsidRDefault="008D6234" w:rsidP="00EB2CDE">
      <w:pPr>
        <w:rPr>
          <w:rFonts w:ascii="Shabnam" w:hAnsi="Shabnam" w:cs="Shabnam"/>
          <w:color w:val="00B0F0"/>
          <w:sz w:val="24"/>
          <w:szCs w:val="24"/>
          <w:lang w:bidi="fa-IR"/>
        </w:rPr>
      </w:pPr>
    </w:p>
    <w:p w14:paraId="738ED8F2" w14:textId="77777777" w:rsidR="008D6234" w:rsidRPr="00EB2CDE" w:rsidRDefault="008D6234" w:rsidP="008D6234">
      <w:pPr>
        <w:bidi/>
        <w:rPr>
          <w:rFonts w:ascii="Shabnam" w:hAnsi="Shabnam" w:cs="Shabnam"/>
          <w:color w:val="262626" w:themeColor="text1" w:themeTint="D9"/>
          <w:sz w:val="24"/>
          <w:szCs w:val="24"/>
          <w:lang w:bidi="fa-IR"/>
        </w:rPr>
      </w:pPr>
    </w:p>
    <w:p w14:paraId="0EBB58EC" w14:textId="3803428B" w:rsidR="008D6234" w:rsidRPr="00C219D2" w:rsidRDefault="008D6234" w:rsidP="008D6234">
      <w:pPr>
        <w:pStyle w:val="ListParagraph"/>
        <w:numPr>
          <w:ilvl w:val="0"/>
          <w:numId w:val="15"/>
        </w:numPr>
        <w:bidi/>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مورد سوم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Property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رو از یه آبجکت صدا میکنیم که میدونیم این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Property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وجود نداره:</w:t>
      </w:r>
    </w:p>
    <w:p w14:paraId="701C9E71" w14:textId="77777777" w:rsidR="008D6234" w:rsidRPr="00C219D2" w:rsidRDefault="008D6234" w:rsidP="00EB2CDE">
      <w:pPr>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DD3773" w14:textId="29A4F2CC"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Const Person = {}</w:t>
      </w:r>
    </w:p>
    <w:p w14:paraId="3FDBFCC7" w14:textId="04D03473"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Console.log(Person.name)             undefined</w:t>
      </w:r>
    </w:p>
    <w:p w14:paraId="4278DEF1" w14:textId="320DA21D" w:rsidR="008D6234" w:rsidRPr="00EB2CDE" w:rsidRDefault="008D6234" w:rsidP="008D6234">
      <w:pPr>
        <w:bidi/>
        <w:rPr>
          <w:rFonts w:ascii="Shabnam" w:hAnsi="Shabnam" w:cs="Shabnam"/>
          <w:color w:val="262626" w:themeColor="text1" w:themeTint="D9"/>
          <w:sz w:val="24"/>
          <w:szCs w:val="24"/>
          <w:lang w:bidi="fa-IR"/>
        </w:rPr>
      </w:pPr>
    </w:p>
    <w:p w14:paraId="5010EEDA" w14:textId="32D51639" w:rsidR="008D6234" w:rsidRPr="00EB2CDE" w:rsidRDefault="008D6234" w:rsidP="00FF6A86">
      <w:pPr>
        <w:pStyle w:val="ListParagraph"/>
        <w:numPr>
          <w:ilvl w:val="0"/>
          <w:numId w:val="16"/>
        </w:numPr>
        <w:bidi/>
        <w:rPr>
          <w:rFonts w:ascii="Shabnam" w:hAnsi="Shabnam" w:cs="Shabnam"/>
          <w:color w:val="262626" w:themeColor="text1" w:themeTint="D9"/>
          <w:sz w:val="28"/>
          <w:szCs w:val="28"/>
          <w:lang w:bidi="fa-IR"/>
        </w:rPr>
      </w:pPr>
      <w:r w:rsidRPr="00EB2CDE">
        <w:rPr>
          <w:rFonts w:ascii="Shabnam" w:hAnsi="Shabnam" w:cs="Shabnam" w:hint="cs"/>
          <w:color w:val="262626" w:themeColor="text1" w:themeTint="D9"/>
          <w:sz w:val="28"/>
          <w:szCs w:val="28"/>
          <w:rtl/>
          <w:lang w:bidi="fa-IR"/>
        </w:rPr>
        <w:t xml:space="preserve">بررسی </w:t>
      </w:r>
      <w:r w:rsidRPr="00EB2CDE">
        <w:rPr>
          <w:rFonts w:ascii="Shabnam" w:hAnsi="Shabnam" w:cs="Shabnam"/>
          <w:color w:val="262626" w:themeColor="text1" w:themeTint="D9"/>
          <w:sz w:val="28"/>
          <w:szCs w:val="28"/>
          <w:lang w:bidi="fa-IR"/>
        </w:rPr>
        <w:t>Null</w:t>
      </w:r>
    </w:p>
    <w:p w14:paraId="33C25B81" w14:textId="423D32B0" w:rsidR="008D6234" w:rsidRPr="00EB2CDE" w:rsidRDefault="008D6234" w:rsidP="008D6234">
      <w:pPr>
        <w:bidi/>
        <w:rPr>
          <w:rFonts w:ascii="Shabnam" w:hAnsi="Shabnam" w:cs="Shabnam"/>
          <w:color w:val="262626" w:themeColor="text1" w:themeTint="D9"/>
          <w:sz w:val="24"/>
          <w:szCs w:val="24"/>
          <w:lang w:bidi="fa-IR"/>
        </w:rPr>
      </w:pPr>
    </w:p>
    <w:p w14:paraId="40CE6713" w14:textId="7C7726B7" w:rsidR="008D6234" w:rsidRPr="00C219D2" w:rsidRDefault="008D6234" w:rsidP="008D6234">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برنامه اگر بخواهیم متغیری رو با مقدار پوچ یا هیچ تعریف کنیم از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null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w:t>
      </w:r>
    </w:p>
    <w:p w14:paraId="02154494" w14:textId="04F48C41" w:rsidR="008D6234" w:rsidRPr="00EB2CDE" w:rsidRDefault="008D6234" w:rsidP="00EB2CDE">
      <w:pPr>
        <w:rPr>
          <w:rFonts w:ascii="Shabnam" w:hAnsi="Shabnam" w:cs="Shabnam"/>
          <w:color w:val="262626" w:themeColor="text1" w:themeTint="D9"/>
          <w:sz w:val="24"/>
          <w:szCs w:val="24"/>
          <w:rtl/>
          <w:lang w:bidi="fa-IR"/>
        </w:rPr>
      </w:pPr>
    </w:p>
    <w:p w14:paraId="34B54CB8" w14:textId="4B7BC22A" w:rsidR="008D6234" w:rsidRPr="00EB2CDE" w:rsidRDefault="008D6234"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Const x = null;</w:t>
      </w:r>
    </w:p>
    <w:p w14:paraId="65D4ADEE" w14:textId="2B217A26" w:rsidR="008D6234" w:rsidRPr="00EB2CDE" w:rsidRDefault="008D6234" w:rsidP="008D6234">
      <w:pPr>
        <w:bidi/>
        <w:rPr>
          <w:rFonts w:ascii="Shabnam" w:hAnsi="Shabnam" w:cs="Shabnam"/>
          <w:color w:val="262626" w:themeColor="text1" w:themeTint="D9"/>
          <w:sz w:val="24"/>
          <w:szCs w:val="24"/>
          <w:rtl/>
          <w:lang w:bidi="fa-IR"/>
        </w:rPr>
      </w:pPr>
    </w:p>
    <w:p w14:paraId="3E57D2DB" w14:textId="0F67837E" w:rsidR="008D6234" w:rsidRPr="00C219D2" w:rsidRDefault="008D6234" w:rsidP="008D6234">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برای این که نوع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null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بفهمیم از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typeof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w:t>
      </w:r>
      <w:r w:rsidR="00FF6A86"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2C3FCF" w14:textId="6998A32A" w:rsidR="00FF6A86" w:rsidRPr="00EB2CDE" w:rsidRDefault="00FF6A86" w:rsidP="00EB2CDE">
      <w:pPr>
        <w:rPr>
          <w:rFonts w:ascii="Shabnam" w:hAnsi="Shabnam" w:cs="Shabnam"/>
          <w:color w:val="262626" w:themeColor="text1" w:themeTint="D9"/>
          <w:sz w:val="24"/>
          <w:szCs w:val="24"/>
          <w:rtl/>
          <w:lang w:bidi="fa-IR"/>
        </w:rPr>
      </w:pPr>
    </w:p>
    <w:p w14:paraId="1FB88097" w14:textId="7D456691" w:rsidR="00FF6A86" w:rsidRPr="00EB2CDE" w:rsidRDefault="00FF6A86"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Console.log(typeof null)         object</w:t>
      </w:r>
    </w:p>
    <w:p w14:paraId="6A7CD610" w14:textId="522D1AB9" w:rsidR="00FF6A86" w:rsidRPr="00EB2CDE" w:rsidRDefault="00FF6A86" w:rsidP="00FF6A86">
      <w:pPr>
        <w:bidi/>
        <w:rPr>
          <w:rFonts w:ascii="Shabnam" w:hAnsi="Shabnam" w:cs="Shabnam"/>
          <w:color w:val="00B0F0"/>
          <w:sz w:val="24"/>
          <w:szCs w:val="24"/>
          <w:lang w:bidi="fa-IR"/>
        </w:rPr>
      </w:pPr>
    </w:p>
    <w:p w14:paraId="27670F2A" w14:textId="5F3D9F96" w:rsidR="00FF6A86" w:rsidRPr="00C219D2" w:rsidRDefault="00FF6A86" w:rsidP="00FF6A86">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مقایسه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null , undefined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 == و === </w:t>
      </w:r>
    </w:p>
    <w:p w14:paraId="5A202EEF" w14:textId="1FB560D1" w:rsidR="00FF6A86" w:rsidRPr="00EB2CDE" w:rsidRDefault="00FF6A86" w:rsidP="00EB2CDE">
      <w:pPr>
        <w:rPr>
          <w:rFonts w:ascii="Shabnam" w:hAnsi="Shabnam" w:cs="Shabnam"/>
          <w:color w:val="262626" w:themeColor="text1" w:themeTint="D9"/>
          <w:sz w:val="24"/>
          <w:szCs w:val="24"/>
          <w:rtl/>
          <w:lang w:bidi="fa-IR"/>
        </w:rPr>
      </w:pPr>
    </w:p>
    <w:p w14:paraId="0C4FEB2D" w14:textId="77FB53F0" w:rsidR="00FF6A86" w:rsidRPr="00EB2CDE" w:rsidRDefault="00FF6A86"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Console.log(null == undefined)                   true</w:t>
      </w:r>
    </w:p>
    <w:p w14:paraId="33DAAEE6" w14:textId="6141C409" w:rsidR="00FF6A86" w:rsidRPr="00EB2CDE" w:rsidRDefault="00FF6A86"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Console.log(null === undefined)                 false</w:t>
      </w:r>
    </w:p>
    <w:p w14:paraId="688721F1" w14:textId="232E010E" w:rsidR="00FF6A86" w:rsidRPr="00EB2CDE" w:rsidRDefault="00FF6A86" w:rsidP="00EB2CDE">
      <w:pPr>
        <w:rPr>
          <w:rFonts w:ascii="Shabnam" w:hAnsi="Shabnam" w:cs="Shabnam"/>
          <w:color w:val="00B0F0"/>
          <w:sz w:val="24"/>
          <w:szCs w:val="24"/>
          <w:lang w:bidi="fa-IR"/>
        </w:rPr>
      </w:pPr>
    </w:p>
    <w:p w14:paraId="36EB3C25" w14:textId="484BFD5D" w:rsidR="00FF6A86" w:rsidRPr="00C219D2" w:rsidRDefault="00FF6A86" w:rsidP="00DC0B41">
      <w:pPr>
        <w:pStyle w:val="ListParagraph"/>
        <w:numPr>
          <w:ilvl w:val="0"/>
          <w:numId w:val="16"/>
        </w:numPr>
        <w:bidi/>
        <w:rPr>
          <w:rFonts w:ascii="Shabnam" w:hAnsi="Shabnam" w:cs="Shabnam"/>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عملگر &amp;&amp; </w:t>
      </w:r>
      <w:r w:rsidRPr="00C219D2">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C219D2">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چیکار میکنه ؟</w:t>
      </w:r>
    </w:p>
    <w:p w14:paraId="2643B759" w14:textId="0EDD8DA7" w:rsidR="00FF6A86" w:rsidRPr="00C219D2" w:rsidRDefault="00FF6A86" w:rsidP="00FF6A86">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8FFB9C" w14:textId="1365BDDE" w:rsidR="00FF6A86" w:rsidRPr="00C219D2" w:rsidRDefault="00FF6A86" w:rsidP="00FF6A86">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عملگر منطقی &amp;&amp; میاد بررسی میکنه اگر در یک خروجی بین دو یا جند عبارت قرار بگیره آیا همه یاین عبارت ها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Truesy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هستند یا خیر !</w:t>
      </w:r>
    </w:p>
    <w:p w14:paraId="41319848" w14:textId="296EE472" w:rsidR="00FF6A86" w:rsidRPr="00C219D2" w:rsidRDefault="00FF6A86" w:rsidP="00FF6A86">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اگر همه ی عبارات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باشند خروجی که به ما برمیگردونه برابر با آخرین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مونه</w:t>
      </w:r>
    </w:p>
    <w:p w14:paraId="1E3EB1B9" w14:textId="4180C530" w:rsidR="00FF6A86" w:rsidRPr="00C219D2" w:rsidRDefault="00FF6A86" w:rsidP="00FF6A86">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اما اگر بین این عبارت ها مقداری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falsy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باشد خروجی برار اولین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falsy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 عبارت های بعد از اون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falsy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نادیده گرفته میشن.</w:t>
      </w:r>
    </w:p>
    <w:p w14:paraId="0419886D" w14:textId="629363BC" w:rsidR="00FF6A86" w:rsidRPr="00EB2CDE" w:rsidRDefault="00FF6A86" w:rsidP="00FF6A86">
      <w:pPr>
        <w:bidi/>
        <w:rPr>
          <w:rFonts w:ascii="Shabnam" w:hAnsi="Shabnam" w:cs="Shabnam"/>
          <w:color w:val="262626" w:themeColor="text1" w:themeTint="D9"/>
          <w:sz w:val="24"/>
          <w:szCs w:val="24"/>
          <w:rtl/>
          <w:lang w:bidi="fa-IR"/>
        </w:rPr>
      </w:pPr>
    </w:p>
    <w:p w14:paraId="4B660E98" w14:textId="254ABB41" w:rsidR="00FF6A86" w:rsidRPr="00EB2CDE" w:rsidRDefault="00FF6A86" w:rsidP="00EB2CDE">
      <w:pPr>
        <w:rPr>
          <w:rFonts w:ascii="Shabnam" w:hAnsi="Shabnam" w:cs="Shabnam"/>
          <w:color w:val="00B0F0"/>
          <w:sz w:val="24"/>
          <w:szCs w:val="24"/>
          <w:rtl/>
          <w:lang w:bidi="fa-IR"/>
        </w:rPr>
      </w:pPr>
    </w:p>
    <w:p w14:paraId="3EFE84E1" w14:textId="5ACAA099" w:rsidR="00FF6A86" w:rsidRPr="00EB2CDE" w:rsidRDefault="00FF6A86" w:rsidP="00EB2CDE">
      <w:pPr>
        <w:rPr>
          <w:rFonts w:ascii="Shabnam" w:hAnsi="Shabnam" w:cs="Shabnam"/>
          <w:color w:val="00B0F0"/>
          <w:sz w:val="24"/>
          <w:szCs w:val="24"/>
          <w:lang w:bidi="fa-IR"/>
        </w:rPr>
      </w:pPr>
      <w:r w:rsidRPr="00EB2CDE">
        <w:rPr>
          <w:rFonts w:ascii="Shabnam" w:hAnsi="Shabnam" w:cs="Shabnam"/>
          <w:color w:val="00B0F0"/>
          <w:sz w:val="24"/>
          <w:szCs w:val="24"/>
          <w:lang w:bidi="fa-IR"/>
        </w:rPr>
        <w:t>Example</w:t>
      </w:r>
    </w:p>
    <w:p w14:paraId="47855146" w14:textId="2A7FE39A" w:rsidR="00FF6A86" w:rsidRPr="00EB2CDE" w:rsidRDefault="00FF6A86" w:rsidP="00EB2CDE">
      <w:pPr>
        <w:rPr>
          <w:rFonts w:ascii="Shabnam" w:hAnsi="Shabnam" w:cs="Shabnam"/>
          <w:color w:val="00B0F0"/>
          <w:sz w:val="24"/>
          <w:szCs w:val="24"/>
          <w:lang w:bidi="fa-IR"/>
        </w:rPr>
      </w:pPr>
    </w:p>
    <w:p w14:paraId="074B5281" w14:textId="19C27B64" w:rsidR="00FF6A86" w:rsidRPr="00EB2CDE" w:rsidRDefault="00FF6A86"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Const expr1  = true &amp;&amp; “Hello” &amp;&amp; 10;                         10</w:t>
      </w:r>
    </w:p>
    <w:p w14:paraId="55045C7B" w14:textId="4FFC1F98" w:rsidR="00FF6A86" w:rsidRPr="00EB2CDE" w:rsidRDefault="00FF6A86"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Const expr2 = “Jump” &amp;&amp; null &amp;&amp; false;                     null</w:t>
      </w:r>
    </w:p>
    <w:p w14:paraId="1654E230" w14:textId="5176085A" w:rsidR="00FF6A86" w:rsidRPr="00C219D2" w:rsidRDefault="00FF6A86" w:rsidP="00EB2CDE">
      <w:pPr>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686F6" w14:textId="330ED639" w:rsidR="00DC0B41" w:rsidRPr="00C219D2" w:rsidRDefault="00FF6A86" w:rsidP="00DC0B41">
      <w:pPr>
        <w:pStyle w:val="ListParagraph"/>
        <w:numPr>
          <w:ilvl w:val="0"/>
          <w:numId w:val="16"/>
        </w:numPr>
        <w:bidi/>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عملگر </w:t>
      </w:r>
      <w:r w:rsidRPr="00C219D2">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C219D2">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چیکار میکنه؟ </w:t>
      </w:r>
    </w:p>
    <w:p w14:paraId="5B3D1103" w14:textId="42A183C6" w:rsidR="00DC0B41" w:rsidRPr="00C219D2" w:rsidRDefault="00DC0B41" w:rsidP="00DC0B41">
      <w:pPr>
        <w:bidi/>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926E2" w14:textId="77777777" w:rsidR="00DC0B41" w:rsidRPr="00C219D2" w:rsidRDefault="00DC0B41" w:rsidP="00DC0B41">
      <w:pPr>
        <w:bidi/>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B86D4E" w14:textId="3FE2DB5F" w:rsidR="00DC0B41" w:rsidRPr="00C219D2" w:rsidRDefault="00DC0B41" w:rsidP="00DC0B41">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عملگر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اگر بین 2 یا چند عبارت قرار بگیره دنبال اولین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Truesy</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میگرده و اگر عملگر منطقی || نتونه هیچ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پیدا کنه خروجی رو برار با آخربن عبارت </w:t>
      </w:r>
      <w:r w:rsidRPr="00C219D2">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falsy </w:t>
      </w:r>
      <w:r w:rsidRPr="00C219D2">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قرار میده</w:t>
      </w:r>
    </w:p>
    <w:p w14:paraId="7D06A280" w14:textId="02950449" w:rsidR="00DC0B41" w:rsidRPr="00EB2CDE" w:rsidRDefault="00DC0B41" w:rsidP="00DC0B41">
      <w:pPr>
        <w:bidi/>
        <w:rPr>
          <w:rFonts w:ascii="Shabnam" w:hAnsi="Shabnam" w:cs="Shabnam"/>
          <w:color w:val="262626" w:themeColor="text1" w:themeTint="D9"/>
          <w:sz w:val="24"/>
          <w:szCs w:val="24"/>
          <w:rtl/>
          <w:lang w:bidi="fa-IR"/>
        </w:rPr>
      </w:pPr>
    </w:p>
    <w:p w14:paraId="29D21AB2" w14:textId="6663ED5A"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Csonst expr1 = null || undefined || “hello”                  hello</w:t>
      </w:r>
    </w:p>
    <w:p w14:paraId="0CE12B15" w14:textId="7CB529EB"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Const expr2 = “hello” || true                                        hello</w:t>
      </w:r>
    </w:p>
    <w:p w14:paraId="58391DA6" w14:textId="4D162A5C"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 xml:space="preserve">Const expr3 = null || undefined || false                      </w:t>
      </w:r>
      <w:r w:rsidR="00EB2CDE"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false</w:t>
      </w:r>
    </w:p>
    <w:p w14:paraId="51966BCA" w14:textId="12B1FED3" w:rsidR="00DC0B41" w:rsidRPr="00EB2CDE" w:rsidRDefault="00DC0B41" w:rsidP="00EB2CDE">
      <w:pPr>
        <w:rPr>
          <w:rFonts w:ascii="Shabnam" w:hAnsi="Shabnam" w:cs="Shabnam"/>
          <w:color w:val="262626" w:themeColor="text1" w:themeTint="D9"/>
          <w:sz w:val="24"/>
          <w:szCs w:val="24"/>
          <w:lang w:bidi="fa-IR"/>
        </w:rPr>
      </w:pPr>
    </w:p>
    <w:p w14:paraId="5189A158" w14:textId="27FF8BC1" w:rsidR="00DC0B41" w:rsidRPr="005314F7" w:rsidRDefault="00DC0B41" w:rsidP="00DC0B41">
      <w:pPr>
        <w:bidi/>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13C57" w14:textId="7054367E" w:rsidR="00DC0B41" w:rsidRPr="005314F7" w:rsidRDefault="00DC0B41" w:rsidP="00DC0B41">
      <w:pPr>
        <w:pStyle w:val="ListParagraph"/>
        <w:numPr>
          <w:ilvl w:val="0"/>
          <w:numId w:val="16"/>
        </w:numPr>
        <w:bidi/>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سریع ترین راه تبدیل یک رشته به عدد جیه؟</w:t>
      </w:r>
    </w:p>
    <w:p w14:paraId="69BB7B1A" w14:textId="77777777" w:rsidR="00DC0B41" w:rsidRPr="005314F7" w:rsidRDefault="00DC0B41" w:rsidP="00DC0B41">
      <w:pPr>
        <w:pStyle w:val="ListParagraph"/>
        <w:bidi/>
        <w:rPr>
          <w:rFonts w:ascii="Shabnam" w:hAnsi="Shabnam" w:cs="Shabnam"/>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277A9A" w14:textId="13641C7F" w:rsidR="00DC0B41" w:rsidRPr="005314F7" w:rsidRDefault="00DC0B41" w:rsidP="00DC0B41">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بهترین روش استفاده از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Unary Plus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میباشد که قبلا از رشته + قرار میدیم . طبق چند مثال زیر :</w:t>
      </w:r>
    </w:p>
    <w:p w14:paraId="02A5EBE3" w14:textId="32571C56" w:rsidR="00DC0B41" w:rsidRPr="00EB2CDE" w:rsidRDefault="00DC0B41" w:rsidP="00EB2CDE">
      <w:pPr>
        <w:rPr>
          <w:rFonts w:ascii="Shabnam" w:hAnsi="Shabnam" w:cs="Shabnam"/>
          <w:color w:val="262626" w:themeColor="text1" w:themeTint="D9"/>
          <w:sz w:val="24"/>
          <w:szCs w:val="24"/>
          <w:rtl/>
          <w:lang w:bidi="fa-IR"/>
        </w:rPr>
      </w:pPr>
    </w:p>
    <w:p w14:paraId="52E6E3EA" w14:textId="6EB13D34"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Const X = “10”</w:t>
      </w:r>
    </w:p>
    <w:p w14:paraId="2085D7FF" w14:textId="64CF0911"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 xml:space="preserve">Console.log(+ X)          </w:t>
      </w:r>
      <w:r w:rsidR="00EB2CDE"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10</w:t>
      </w:r>
    </w:p>
    <w:p w14:paraId="1C867AE2" w14:textId="759BC709"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 xml:space="preserve">Console.log(typeof X )      </w:t>
      </w:r>
      <w:r w:rsidR="00EB2CDE"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 xml:space="preserve">string </w:t>
      </w:r>
    </w:p>
    <w:p w14:paraId="63090585" w14:textId="742F99C1"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Console.log(number)          number</w:t>
      </w:r>
    </w:p>
    <w:p w14:paraId="6328126C" w14:textId="77777777" w:rsidR="00DC0B41" w:rsidRPr="00EB2CDE" w:rsidRDefault="00DC0B41" w:rsidP="00EB2CDE">
      <w:pPr>
        <w:rPr>
          <w:rFonts w:ascii="Shabnam" w:hAnsi="Shabnam" w:cs="Shabnam"/>
          <w:color w:val="00B0F0"/>
          <w:sz w:val="24"/>
          <w:szCs w:val="24"/>
          <w:lang w:bidi="fa-IR"/>
        </w:rPr>
      </w:pPr>
    </w:p>
    <w:p w14:paraId="34FD5A40" w14:textId="1357AB5A"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 ’12.7’)          12.7</w:t>
      </w:r>
    </w:p>
    <w:p w14:paraId="255567AD" w14:textId="7FAB059A"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 xml:space="preserve">Console.log(+ “ “)           </w:t>
      </w:r>
      <w:r w:rsidR="00EB2CDE"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0</w:t>
      </w:r>
    </w:p>
    <w:p w14:paraId="5C4F0F35" w14:textId="5F02E958"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 xml:space="preserve">Console.log(+ true )           </w:t>
      </w:r>
      <w:r w:rsidR="00EB2CDE"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1</w:t>
      </w:r>
    </w:p>
    <w:p w14:paraId="4C6DD5C7" w14:textId="418B5A97"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 xml:space="preserve">Console.log(+ false )        </w:t>
      </w:r>
      <w:r w:rsidR="00EB2CDE"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0</w:t>
      </w:r>
    </w:p>
    <w:p w14:paraId="3788C5C1" w14:textId="36257B51"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 xml:space="preserve">Console.log(+ “Hello”)      </w:t>
      </w:r>
      <w:r w:rsidR="00EB2CDE"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 xml:space="preserve"> NaN</w:t>
      </w:r>
    </w:p>
    <w:p w14:paraId="35DD42AF" w14:textId="0453FA63" w:rsidR="00DC0B41" w:rsidRPr="00EB2CDE" w:rsidRDefault="00DC0B41" w:rsidP="00EB2CDE">
      <w:pPr>
        <w:rPr>
          <w:rFonts w:ascii="Shabnam" w:hAnsi="Shabnam" w:cs="Shabnam"/>
          <w:color w:val="00B0F0"/>
          <w:sz w:val="24"/>
          <w:szCs w:val="24"/>
          <w:lang w:bidi="fa-IR"/>
        </w:rPr>
      </w:pPr>
    </w:p>
    <w:p w14:paraId="24B94E08" w14:textId="539A2CD9" w:rsidR="00DC0B41" w:rsidRPr="00EB2CDE" w:rsidRDefault="00DC0B41" w:rsidP="00EB2CDE">
      <w:pPr>
        <w:pStyle w:val="ListParagraph"/>
        <w:numPr>
          <w:ilvl w:val="0"/>
          <w:numId w:val="16"/>
        </w:numPr>
        <w:bidi/>
        <w:rPr>
          <w:rFonts w:ascii="Shabnam" w:hAnsi="Shabnam" w:cs="Shabnam"/>
          <w:color w:val="1D824C" w:themeColor="accent1"/>
          <w:sz w:val="32"/>
          <w:szCs w:val="32"/>
          <w:lang w:bidi="fa-IR"/>
        </w:rPr>
      </w:pPr>
      <w:r w:rsidRPr="00EB2CDE">
        <w:rPr>
          <w:rFonts w:ascii="Shabnam" w:hAnsi="Shabnam" w:cs="Shabnam"/>
          <w:color w:val="1D824C" w:themeColor="accent1"/>
          <w:sz w:val="32"/>
          <w:szCs w:val="32"/>
          <w:lang w:bidi="fa-IR"/>
        </w:rPr>
        <w:t xml:space="preserve">ParseInt &amp; ParseFloat </w:t>
      </w:r>
    </w:p>
    <w:p w14:paraId="5CB75B32" w14:textId="01326941" w:rsidR="00DC0B41" w:rsidRPr="00EB2CDE" w:rsidRDefault="00DC0B41" w:rsidP="00EB2CDE">
      <w:pPr>
        <w:rPr>
          <w:rFonts w:ascii="Shabnam" w:hAnsi="Shabnam" w:cs="Shabnam"/>
          <w:color w:val="262626" w:themeColor="text1" w:themeTint="D9"/>
          <w:sz w:val="24"/>
          <w:szCs w:val="24"/>
          <w:lang w:bidi="fa-IR"/>
        </w:rPr>
      </w:pPr>
    </w:p>
    <w:p w14:paraId="05FC9F29" w14:textId="5E7FDD73"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 xml:space="preserve">Console.log(ParseInt(“12.7 Hello”))             </w:t>
      </w:r>
      <w:r w:rsidR="00EB2CDE" w:rsidRPr="00EB2CDE">
        <w:rPr>
          <w:rFonts w:ascii="Shabnam" w:hAnsi="Shabnam" w:cs="Shabnam"/>
          <w:color w:val="00B0F0"/>
          <w:sz w:val="24"/>
          <w:szCs w:val="24"/>
          <w:lang w:bidi="fa-IR"/>
        </w:rPr>
        <w:t xml:space="preserve">       </w:t>
      </w:r>
      <w:r w:rsidRPr="00EB2CDE">
        <w:rPr>
          <w:rFonts w:ascii="Shabnam" w:hAnsi="Shabnam" w:cs="Shabnam"/>
          <w:color w:val="00B0F0"/>
          <w:sz w:val="24"/>
          <w:szCs w:val="24"/>
          <w:lang w:bidi="fa-IR"/>
        </w:rPr>
        <w:t>12</w:t>
      </w:r>
    </w:p>
    <w:p w14:paraId="50D12D97" w14:textId="1EAFF0B6" w:rsidR="00DC0B41" w:rsidRPr="00EB2CDE" w:rsidRDefault="00DC0B41" w:rsidP="00EB2CDE">
      <w:pPr>
        <w:rPr>
          <w:rFonts w:ascii="Shabnam" w:hAnsi="Shabnam" w:cs="Shabnam"/>
          <w:color w:val="00B0F0"/>
          <w:sz w:val="24"/>
          <w:szCs w:val="24"/>
          <w:lang w:bidi="fa-IR"/>
        </w:rPr>
      </w:pPr>
      <w:r w:rsidRPr="00EB2CDE">
        <w:rPr>
          <w:rFonts w:ascii="Shabnam" w:hAnsi="Shabnam" w:cs="Shabnam"/>
          <w:color w:val="00B0F0"/>
          <w:sz w:val="24"/>
          <w:szCs w:val="24"/>
          <w:lang w:bidi="fa-IR"/>
        </w:rPr>
        <w:t>Console.log(parseFloat(“12.7 Hello”))                12.7</w:t>
      </w:r>
    </w:p>
    <w:p w14:paraId="5EB239A0" w14:textId="7659A236" w:rsidR="00DC0B41" w:rsidRPr="005314F7" w:rsidRDefault="00DC0B41" w:rsidP="00EB2CDE">
      <w:pPr>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0F1D1" w14:textId="2346BAC9" w:rsidR="00DC0B41" w:rsidRPr="005314F7" w:rsidRDefault="00DC0B41" w:rsidP="00EB2CDE">
      <w:pPr>
        <w:pStyle w:val="ListParagraph"/>
        <w:numPr>
          <w:ilvl w:val="0"/>
          <w:numId w:val="16"/>
        </w:numPr>
        <w:bidi/>
        <w:rPr>
          <w:rFonts w:ascii="Shabnam" w:hAnsi="Shabnam" w:cs="Shabnam"/>
          <w:color w:val="3A3A3A" w:themeColor="background2" w:themeShade="40"/>
          <w:sz w:val="32"/>
          <w:szCs w:val="3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color w:val="3A3A3A" w:themeColor="background2" w:themeShade="40"/>
          <w:sz w:val="32"/>
          <w:szCs w:val="3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w:t>
      </w:r>
    </w:p>
    <w:p w14:paraId="6B7881B7" w14:textId="67D3C4E2" w:rsidR="00EB2CDE" w:rsidRPr="005314F7" w:rsidRDefault="00EB2CDE" w:rsidP="00EB2CDE">
      <w:pPr>
        <w:bidi/>
        <w:rPr>
          <w:rFonts w:ascii="Shabnam" w:hAnsi="Shabnam" w:cs="Shabnam"/>
          <w:color w:val="3A3A3A" w:themeColor="background2" w:themeShade="40"/>
          <w:sz w:val="32"/>
          <w:szCs w:val="3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350CD6" w14:textId="79175995" w:rsidR="00EB2CDE" w:rsidRPr="005314F7" w:rsidRDefault="00EB2CDE" w:rsidP="00EB2CDE">
      <w:pPr>
        <w:bidi/>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Document object model </w:t>
      </w:r>
    </w:p>
    <w:p w14:paraId="4626058C" w14:textId="712B27C4" w:rsidR="00EB2CDE" w:rsidRPr="005314F7" w:rsidRDefault="00EB2CDE" w:rsidP="00EB2CDE">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A16E16" w14:textId="723AE482" w:rsidR="00EB2CDE" w:rsidRPr="005314F7" w:rsidRDefault="00EB2CDE" w:rsidP="00EB2CDE">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یک رابط کاربری یا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API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که به ما این اجازه رو میده تا بتونیم سند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مون رو دست کاری کنیم</w:t>
      </w:r>
    </w:p>
    <w:p w14:paraId="585D5546" w14:textId="0F9D4D8D" w:rsidR="00EB2CDE" w:rsidRPr="005314F7" w:rsidRDefault="00EB2CDE" w:rsidP="00EB2CDE">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B4DC03" w14:textId="556924FF" w:rsidR="00EB2CDE" w:rsidRPr="005314F7" w:rsidRDefault="00EB2CDE" w:rsidP="00EB2CDE">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BD3689" w14:textId="26CEA63C" w:rsidR="00EB2CDE" w:rsidRPr="005314F7" w:rsidRDefault="00EB2CDE" w:rsidP="00EB2CDE">
      <w:pPr>
        <w:bidi/>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p>
    <w:p w14:paraId="2F719CBE" w14:textId="39CEE2D9" w:rsidR="00EB2CDE" w:rsidRPr="005314F7" w:rsidRDefault="00EB2CDE" w:rsidP="00EB2CDE">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E16EEE" w14:textId="5473B3E8" w:rsidR="00EB2CDE" w:rsidRPr="005314F7" w:rsidRDefault="00EB2CDE" w:rsidP="00EB2CDE">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لیستی از همه ی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هایی که تو اون صفحه قرار داره</w:t>
      </w:r>
    </w:p>
    <w:p w14:paraId="75C9A950" w14:textId="547160B1" w:rsidR="00EB2CDE" w:rsidRPr="005314F7" w:rsidRDefault="00EB2CDE" w:rsidP="00EB2CDE">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73F3E" w14:textId="77777777" w:rsidR="00EB2CDE" w:rsidRPr="005314F7" w:rsidRDefault="00EB2CDE" w:rsidP="00EB2CDE">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DCF4D3" w14:textId="77777777" w:rsidR="00FF6A86" w:rsidRDefault="00FF6A86" w:rsidP="00FF6A86">
      <w:pPr>
        <w:bidi/>
        <w:rPr>
          <w:rFonts w:ascii="Shabnam" w:hAnsi="Shabnam" w:cs="Shabnam"/>
          <w:sz w:val="24"/>
          <w:szCs w:val="24"/>
          <w:rtl/>
          <w:lang w:bidi="fa-IR"/>
        </w:rPr>
      </w:pPr>
    </w:p>
    <w:p w14:paraId="52812C0D" w14:textId="4083D048" w:rsidR="00FF6A86" w:rsidRDefault="00FF6A86" w:rsidP="00FF6A86">
      <w:pPr>
        <w:bidi/>
        <w:rPr>
          <w:rFonts w:ascii="Shabnam" w:hAnsi="Shabnam" w:cs="Shabnam"/>
          <w:sz w:val="24"/>
          <w:szCs w:val="24"/>
          <w:lang w:bidi="fa-IR"/>
        </w:rPr>
      </w:pPr>
    </w:p>
    <w:p w14:paraId="1BDA20AB" w14:textId="7DAA274E" w:rsidR="00FF6A86" w:rsidRDefault="00FF6A86" w:rsidP="00FF6A86">
      <w:pPr>
        <w:bidi/>
        <w:rPr>
          <w:rFonts w:ascii="Shabnam" w:hAnsi="Shabnam" w:cs="Shabnam"/>
          <w:sz w:val="24"/>
          <w:szCs w:val="24"/>
          <w:lang w:bidi="fa-IR"/>
        </w:rPr>
      </w:pPr>
    </w:p>
    <w:p w14:paraId="03B2CEBB" w14:textId="6FAEC1EC" w:rsidR="00EB2CDE" w:rsidRPr="005314F7" w:rsidRDefault="000A088C" w:rsidP="00355480">
      <w:pPr>
        <w:pStyle w:val="ListParagraph"/>
        <w:numPr>
          <w:ilvl w:val="0"/>
          <w:numId w:val="17"/>
        </w:num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480">
        <w:rPr>
          <w:rFonts w:ascii="Shabnam" w:hAnsi="Shabnam" w:cs="Shabnam"/>
          <w:color w:val="262626" w:themeColor="text1" w:themeTint="D9"/>
          <w:sz w:val="28"/>
          <w:szCs w:val="28"/>
          <w:lang w:bidi="fa-IR"/>
        </w:rPr>
        <w:t xml:space="preserve">Event </w:t>
      </w:r>
      <w:r w:rsidRPr="005314F7">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Propogation</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14F7">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چیکار میکنه؟</w:t>
      </w:r>
    </w:p>
    <w:p w14:paraId="1E527445" w14:textId="5C434685"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EFD34" w14:textId="19979744"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کلمه به معنای گسترش و ترویج میباشد</w:t>
      </w:r>
    </w:p>
    <w:p w14:paraId="6792CBB1" w14:textId="5E993FD6"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32D76C" w14:textId="645DB70F"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توی جاوااسکریپت وقتی به یک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یک رویداد ضمیمه میکنیم این رویداد ممکنه فقط برای این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اتفاق نیوفته و ممکنه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های دیگه رو هم تحت تاثیر قرار بده ، به این تحت تاثیر فرار دادن به اصطلاح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Propogation</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گفته میشه</w:t>
      </w:r>
    </w:p>
    <w:p w14:paraId="7A449688" w14:textId="344FE8AD"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E05B1" w14:textId="614D5720" w:rsidR="000A088C" w:rsidRPr="005314F7" w:rsidRDefault="000A088C" w:rsidP="000A088C">
      <w:pPr>
        <w:bidi/>
        <w:rPr>
          <w:rFonts w:ascii="Shabnam" w:hAnsi="Shabnam" w:cs="Shabnam"/>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46254" w14:textId="02D185D6" w:rsidR="000A088C" w:rsidRPr="005314F7" w:rsidRDefault="000A088C" w:rsidP="000A088C">
      <w:pPr>
        <w:bidi/>
        <w:rPr>
          <w:rFonts w:ascii="Shabnam" w:hAnsi="Shabnam" w:cs="Shabnam"/>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Bubbling</w:t>
      </w:r>
      <w:r w:rsidRPr="005314F7">
        <w:rPr>
          <w:rFonts w:ascii="Shabnam" w:hAnsi="Shabnam" w:cs="Shabnam" w:hint="cs"/>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081F36" w14:textId="41A22480"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F10BB" w14:textId="1E395064"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توی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event bubbling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رویداد از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داخلی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به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بیرونی گسترش پیدا میکنه</w:t>
      </w:r>
    </w:p>
    <w:p w14:paraId="17CDD5FC" w14:textId="4E96ED3A" w:rsidR="000A088C" w:rsidRPr="005314F7" w:rsidRDefault="000A088C" w:rsidP="000A088C">
      <w:pPr>
        <w:bidi/>
        <w:rPr>
          <w:rFonts w:ascii="Shabnam" w:hAnsi="Shabnam" w:cs="Shabnam"/>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17AB41" w14:textId="6BBE467C" w:rsidR="000A088C" w:rsidRPr="005314F7" w:rsidRDefault="000A088C" w:rsidP="000A088C">
      <w:pPr>
        <w:bidi/>
        <w:rPr>
          <w:rFonts w:ascii="Shabnam" w:hAnsi="Shabnam" w:cs="Shabnam"/>
          <w:color w:val="3A3A3A" w:themeColor="background2" w:themeShade="40"/>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color w:val="3A3A3A" w:themeColor="background2" w:themeShade="40"/>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Capturing</w:t>
      </w:r>
    </w:p>
    <w:p w14:paraId="7DA2F7B5" w14:textId="7005D3E9"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9F86E9" w14:textId="7FCD1D59"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اگر به آرگومان سوم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addEventlistener</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مقدار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بدیم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Capturing</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اتفاق میافته  </w:t>
      </w:r>
    </w:p>
    <w:p w14:paraId="7AEBD677" w14:textId="7C905751" w:rsidR="000A088C" w:rsidRPr="005314F7" w:rsidRDefault="000A088C" w:rsidP="000A088C">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درست نقطه مقابل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Bubbling</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یعنی رویداد از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event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بیرونی به درونی اتفاق میافته.</w:t>
      </w:r>
    </w:p>
    <w:p w14:paraId="4872B363" w14:textId="7358CBA2" w:rsidR="000A088C" w:rsidRPr="00355480" w:rsidRDefault="000A088C" w:rsidP="00355480">
      <w:pPr>
        <w:rPr>
          <w:rFonts w:ascii="Shabnam" w:hAnsi="Shabnam" w:cs="Shabnam"/>
          <w:color w:val="00B0F0"/>
          <w:sz w:val="24"/>
          <w:szCs w:val="24"/>
          <w:rtl/>
          <w:lang w:bidi="fa-IR"/>
        </w:rPr>
      </w:pPr>
    </w:p>
    <w:p w14:paraId="3088EA8E" w14:textId="18A68701"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&lt;div&gt;</w:t>
      </w:r>
    </w:p>
    <w:p w14:paraId="4795F7A5" w14:textId="6D5824C2"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&lt;p&gt;I’m a Div&lt;/p&gt;</w:t>
      </w:r>
    </w:p>
    <w:p w14:paraId="69870DA4" w14:textId="423F38B9"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&lt;button&gt;I’m a button&lt;/button&gt;</w:t>
      </w:r>
    </w:p>
    <w:p w14:paraId="0E6FF8C3" w14:textId="2CDBC652"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&lt;/div&gt;</w:t>
      </w:r>
    </w:p>
    <w:p w14:paraId="0653FBFA" w14:textId="5EF66489" w:rsidR="000A088C" w:rsidRPr="00355480" w:rsidRDefault="000A088C" w:rsidP="00355480">
      <w:pPr>
        <w:rPr>
          <w:rFonts w:ascii="Shabnam" w:hAnsi="Shabnam" w:cs="Shabnam"/>
          <w:color w:val="00B0F0"/>
          <w:sz w:val="24"/>
          <w:szCs w:val="24"/>
          <w:lang w:bidi="fa-IR"/>
        </w:rPr>
      </w:pPr>
    </w:p>
    <w:p w14:paraId="2D7BB6E2" w14:textId="7E23D124" w:rsidR="000A088C" w:rsidRPr="00355480" w:rsidRDefault="000A088C" w:rsidP="00355480">
      <w:pPr>
        <w:rPr>
          <w:rFonts w:ascii="Shabnam" w:hAnsi="Shabnam" w:cs="Shabnam"/>
          <w:color w:val="00B0F0"/>
          <w:sz w:val="24"/>
          <w:szCs w:val="24"/>
          <w:lang w:bidi="fa-IR"/>
        </w:rPr>
      </w:pPr>
    </w:p>
    <w:p w14:paraId="3F1B5880" w14:textId="52B1A92A"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&lt;script&gt;</w:t>
      </w:r>
    </w:p>
    <w:p w14:paraId="04B38E12" w14:textId="66717E92"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Document.querySelector(‘div’).addEventListener(‘click’ , function(){</w:t>
      </w:r>
    </w:p>
    <w:p w14:paraId="068F5A49" w14:textId="260A1873"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Alert(‘div’);</w:t>
      </w:r>
    </w:p>
    <w:p w14:paraId="6C58CBBE" w14:textId="13DE87C9"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},true)</w:t>
      </w:r>
    </w:p>
    <w:p w14:paraId="5B0BE044" w14:textId="3E3E51AE"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Document.querySelector(‘button’).addEventListener(‘click’, function() {</w:t>
      </w:r>
    </w:p>
    <w:p w14:paraId="77D055A0" w14:textId="23AD64C4"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Alert(‘button’)</w:t>
      </w:r>
    </w:p>
    <w:p w14:paraId="4DFF6CF9" w14:textId="42D67E08"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w:t>
      </w:r>
    </w:p>
    <w:p w14:paraId="39ADCFC0" w14:textId="0C98AF8B" w:rsidR="000A088C" w:rsidRPr="00355480" w:rsidRDefault="000A088C" w:rsidP="00355480">
      <w:pPr>
        <w:rPr>
          <w:rFonts w:ascii="Shabnam" w:hAnsi="Shabnam" w:cs="Shabnam"/>
          <w:color w:val="00B0F0"/>
          <w:sz w:val="24"/>
          <w:szCs w:val="24"/>
          <w:lang w:bidi="fa-IR"/>
        </w:rPr>
      </w:pPr>
      <w:r w:rsidRPr="00355480">
        <w:rPr>
          <w:rFonts w:ascii="Shabnam" w:hAnsi="Shabnam" w:cs="Shabnam"/>
          <w:color w:val="00B0F0"/>
          <w:sz w:val="24"/>
          <w:szCs w:val="24"/>
          <w:lang w:bidi="fa-IR"/>
        </w:rPr>
        <w:t>&lt;/script&gt;</w:t>
      </w:r>
    </w:p>
    <w:p w14:paraId="58930C6F" w14:textId="1C50ED38" w:rsidR="000A088C" w:rsidRPr="00355480" w:rsidRDefault="000A088C" w:rsidP="000A088C">
      <w:pPr>
        <w:bidi/>
        <w:rPr>
          <w:rFonts w:ascii="Shabnam" w:hAnsi="Shabnam" w:cs="Shabnam"/>
          <w:color w:val="262626" w:themeColor="text1" w:themeTint="D9"/>
          <w:sz w:val="24"/>
          <w:szCs w:val="24"/>
          <w:lang w:bidi="fa-IR"/>
        </w:rPr>
      </w:pPr>
    </w:p>
    <w:p w14:paraId="67A95096" w14:textId="58E5D39F" w:rsidR="000A088C" w:rsidRPr="00355480" w:rsidRDefault="00355480" w:rsidP="00355480">
      <w:pPr>
        <w:pStyle w:val="ListParagraph"/>
        <w:numPr>
          <w:ilvl w:val="0"/>
          <w:numId w:val="17"/>
        </w:numPr>
        <w:bidi/>
        <w:rPr>
          <w:rFonts w:ascii="Shabnam" w:hAnsi="Shabnam" w:cs="Shabnam"/>
          <w:color w:val="262626" w:themeColor="text1" w:themeTint="D9"/>
          <w:sz w:val="28"/>
          <w:szCs w:val="28"/>
          <w:rtl/>
          <w:lang w:bidi="fa-IR"/>
        </w:rPr>
      </w:pPr>
      <w:r w:rsidRPr="00355480">
        <w:rPr>
          <w:rFonts w:ascii="Shabnam" w:hAnsi="Shabnam" w:cs="Shabnam" w:hint="cs"/>
          <w:color w:val="262626" w:themeColor="text1" w:themeTint="D9"/>
          <w:sz w:val="28"/>
          <w:szCs w:val="28"/>
          <w:rtl/>
          <w:lang w:bidi="fa-IR"/>
        </w:rPr>
        <w:lastRenderedPageBreak/>
        <w:t xml:space="preserve">فرق بین متد های </w:t>
      </w:r>
      <w:r w:rsidRPr="00355480">
        <w:rPr>
          <w:rFonts w:ascii="Shabnam" w:hAnsi="Shabnam" w:cs="Shabnam"/>
          <w:color w:val="262626" w:themeColor="text1" w:themeTint="D9"/>
          <w:sz w:val="28"/>
          <w:szCs w:val="28"/>
          <w:lang w:bidi="fa-IR"/>
        </w:rPr>
        <w:t xml:space="preserve">PreventDefault and StopPropagation </w:t>
      </w:r>
      <w:r w:rsidRPr="00355480">
        <w:rPr>
          <w:rFonts w:ascii="Shabnam" w:hAnsi="Shabnam" w:cs="Shabnam" w:hint="cs"/>
          <w:color w:val="262626" w:themeColor="text1" w:themeTint="D9"/>
          <w:sz w:val="28"/>
          <w:szCs w:val="28"/>
          <w:rtl/>
          <w:lang w:bidi="fa-IR"/>
        </w:rPr>
        <w:t xml:space="preserve">  چیه؟</w:t>
      </w:r>
    </w:p>
    <w:p w14:paraId="03F4701A" w14:textId="537D5A27" w:rsidR="00355480" w:rsidRPr="00355480" w:rsidRDefault="00355480" w:rsidP="00355480">
      <w:pPr>
        <w:bidi/>
        <w:rPr>
          <w:rFonts w:ascii="Shabnam" w:hAnsi="Shabnam" w:cs="Shabnam"/>
          <w:color w:val="262626" w:themeColor="text1" w:themeTint="D9"/>
          <w:sz w:val="24"/>
          <w:szCs w:val="24"/>
          <w:rtl/>
          <w:lang w:bidi="fa-IR"/>
        </w:rPr>
      </w:pPr>
    </w:p>
    <w:p w14:paraId="0AF879AA" w14:textId="72C0780E" w:rsidR="00355480" w:rsidRPr="005314F7" w:rsidRDefault="00355480" w:rsidP="0035548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preventDefault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اگر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preventDefault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روی یک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اعمال بشه مانع عملکرد ذاتی اون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مشه </w:t>
      </w:r>
    </w:p>
    <w:p w14:paraId="5CCA96E9" w14:textId="2ECFB1BE" w:rsidR="00355480" w:rsidRPr="005314F7" w:rsidRDefault="00355480" w:rsidP="0035548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برای مثال اگر روی یک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اعمال بشه دیگر اون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کار نمیکنه.</w:t>
      </w:r>
    </w:p>
    <w:p w14:paraId="70E29AD7" w14:textId="405B1B9F" w:rsidR="00355480" w:rsidRPr="00355480" w:rsidRDefault="00355480" w:rsidP="00355480">
      <w:pPr>
        <w:bidi/>
        <w:rPr>
          <w:rFonts w:ascii="Shabnam" w:hAnsi="Shabnam" w:cs="Shabnam"/>
          <w:color w:val="262626" w:themeColor="text1" w:themeTint="D9"/>
          <w:sz w:val="24"/>
          <w:szCs w:val="24"/>
          <w:rtl/>
          <w:lang w:bidi="fa-IR"/>
        </w:rPr>
      </w:pPr>
    </w:p>
    <w:p w14:paraId="023F83CC" w14:textId="59AFE533" w:rsidR="00355480" w:rsidRPr="00355480" w:rsidRDefault="00355480" w:rsidP="00355480">
      <w:pPr>
        <w:bidi/>
        <w:rPr>
          <w:rFonts w:ascii="Shabnam" w:hAnsi="Shabnam" w:cs="Shabnam"/>
          <w:color w:val="262626" w:themeColor="text1" w:themeTint="D9"/>
          <w:sz w:val="24"/>
          <w:szCs w:val="24"/>
          <w:rtl/>
          <w:lang w:bidi="fa-IR"/>
        </w:rPr>
      </w:pPr>
    </w:p>
    <w:p w14:paraId="4BF8C94B" w14:textId="224F2514" w:rsidR="00355480" w:rsidRPr="00355480" w:rsidRDefault="00355480" w:rsidP="00355480">
      <w:pPr>
        <w:bidi/>
        <w:rPr>
          <w:rFonts w:ascii="Shabnam" w:hAnsi="Shabnam" w:cs="Shabnam"/>
          <w:color w:val="262626" w:themeColor="text1" w:themeTint="D9"/>
          <w:sz w:val="24"/>
          <w:szCs w:val="24"/>
          <w:rtl/>
          <w:lang w:bidi="fa-IR"/>
        </w:rPr>
      </w:pPr>
    </w:p>
    <w:p w14:paraId="514E3A25" w14:textId="41197B07" w:rsidR="00355480" w:rsidRPr="00355480" w:rsidRDefault="00355480" w:rsidP="00355480">
      <w:pPr>
        <w:bidi/>
        <w:rPr>
          <w:rFonts w:ascii="Shabnam" w:hAnsi="Shabnam" w:cs="Shabnam"/>
          <w:color w:val="262626" w:themeColor="text1" w:themeTint="D9"/>
          <w:sz w:val="28"/>
          <w:szCs w:val="28"/>
          <w:rtl/>
          <w:lang w:bidi="fa-IR"/>
        </w:rPr>
      </w:pPr>
    </w:p>
    <w:p w14:paraId="0991905E" w14:textId="020A5561" w:rsidR="00355480" w:rsidRPr="00355480" w:rsidRDefault="00355480" w:rsidP="00355480">
      <w:pPr>
        <w:bidi/>
        <w:rPr>
          <w:rFonts w:ascii="Shabnam" w:hAnsi="Shabnam" w:cs="Shabnam"/>
          <w:color w:val="262626" w:themeColor="text1" w:themeTint="D9"/>
          <w:sz w:val="28"/>
          <w:szCs w:val="28"/>
          <w:lang w:bidi="fa-IR"/>
        </w:rPr>
      </w:pPr>
      <w:r w:rsidRPr="00355480">
        <w:rPr>
          <w:rFonts w:ascii="Shabnam" w:hAnsi="Shabnam" w:cs="Shabnam"/>
          <w:color w:val="262626" w:themeColor="text1" w:themeTint="D9"/>
          <w:sz w:val="28"/>
          <w:szCs w:val="28"/>
          <w:lang w:bidi="fa-IR"/>
        </w:rPr>
        <w:t>Example:</w:t>
      </w:r>
    </w:p>
    <w:p w14:paraId="617A0FA0" w14:textId="22B65F78" w:rsidR="00355480" w:rsidRPr="00355480" w:rsidRDefault="00355480" w:rsidP="00355480">
      <w:pPr>
        <w:bidi/>
        <w:rPr>
          <w:rFonts w:ascii="Shabnam" w:hAnsi="Shabnam" w:cs="Shabnam"/>
          <w:color w:val="262626" w:themeColor="text1" w:themeTint="D9"/>
          <w:sz w:val="24"/>
          <w:szCs w:val="24"/>
          <w:lang w:bidi="fa-IR"/>
        </w:rPr>
      </w:pPr>
    </w:p>
    <w:p w14:paraId="4979501E" w14:textId="4E035A5A" w:rsidR="00355480" w:rsidRPr="00355480" w:rsidRDefault="00355480" w:rsidP="00355480">
      <w:pPr>
        <w:bidi/>
        <w:rPr>
          <w:rFonts w:ascii="Shabnam" w:hAnsi="Shabnam" w:cs="Shabnam"/>
          <w:color w:val="262626" w:themeColor="text1" w:themeTint="D9"/>
          <w:sz w:val="24"/>
          <w:szCs w:val="24"/>
          <w:lang w:bidi="fa-IR"/>
        </w:rPr>
      </w:pPr>
    </w:p>
    <w:p w14:paraId="71AE0529" w14:textId="099C4314" w:rsidR="00355480" w:rsidRPr="00355480" w:rsidRDefault="00355480" w:rsidP="00355480">
      <w:pPr>
        <w:rPr>
          <w:rFonts w:ascii="Shabnam" w:hAnsi="Shabnam" w:cs="Shabnam"/>
          <w:color w:val="00B0F0"/>
          <w:sz w:val="24"/>
          <w:szCs w:val="24"/>
          <w:lang w:bidi="fa-IR"/>
        </w:rPr>
      </w:pPr>
      <w:r w:rsidRPr="00355480">
        <w:rPr>
          <w:rFonts w:ascii="Shabnam" w:hAnsi="Shabnam" w:cs="Shabnam"/>
          <w:color w:val="00B0F0"/>
          <w:sz w:val="24"/>
          <w:szCs w:val="24"/>
          <w:lang w:bidi="fa-IR"/>
        </w:rPr>
        <w:t>&lt;a href=</w:t>
      </w:r>
      <w:hyperlink r:id="rId8" w:history="1">
        <w:r w:rsidRPr="00355480">
          <w:rPr>
            <w:rStyle w:val="Hyperlink"/>
            <w:rFonts w:ascii="Shabnam" w:hAnsi="Shabnam" w:cs="Shabnam"/>
            <w:color w:val="00B0F0"/>
            <w:sz w:val="24"/>
            <w:szCs w:val="24"/>
            <w:lang w:bidi="fa-IR"/>
          </w:rPr>
          <w:t>http://google.com</w:t>
        </w:r>
      </w:hyperlink>
      <w:r w:rsidRPr="00355480">
        <w:rPr>
          <w:rFonts w:ascii="Shabnam" w:hAnsi="Shabnam" w:cs="Shabnam"/>
          <w:color w:val="00B0F0"/>
          <w:sz w:val="24"/>
          <w:szCs w:val="24"/>
          <w:lang w:bidi="fa-IR"/>
        </w:rPr>
        <w:t>&gt;click&lt;/a&gt;</w:t>
      </w:r>
    </w:p>
    <w:p w14:paraId="4AC60B77" w14:textId="77777777" w:rsidR="00355480" w:rsidRPr="00355480" w:rsidRDefault="00355480" w:rsidP="00355480">
      <w:pPr>
        <w:rPr>
          <w:rFonts w:ascii="Shabnam" w:hAnsi="Shabnam" w:cs="Shabnam"/>
          <w:color w:val="00B0F0"/>
          <w:sz w:val="24"/>
          <w:szCs w:val="24"/>
          <w:lang w:bidi="fa-IR"/>
        </w:rPr>
      </w:pPr>
    </w:p>
    <w:p w14:paraId="64335C0C" w14:textId="09D0A5DE" w:rsidR="00355480" w:rsidRPr="00355480" w:rsidRDefault="00355480" w:rsidP="00355480">
      <w:pPr>
        <w:rPr>
          <w:rFonts w:ascii="Shabnam" w:hAnsi="Shabnam" w:cs="Shabnam"/>
          <w:color w:val="00B0F0"/>
          <w:sz w:val="24"/>
          <w:szCs w:val="24"/>
          <w:lang w:bidi="fa-IR"/>
        </w:rPr>
      </w:pPr>
      <w:r w:rsidRPr="00355480">
        <w:rPr>
          <w:rFonts w:ascii="Shabnam" w:hAnsi="Shabnam" w:cs="Shabnam"/>
          <w:color w:val="00B0F0"/>
          <w:sz w:val="24"/>
          <w:szCs w:val="24"/>
          <w:lang w:bidi="fa-IR"/>
        </w:rPr>
        <w:t>Document.querySelector(‘a’).onClick=function(event) {</w:t>
      </w:r>
    </w:p>
    <w:p w14:paraId="2477ED2C" w14:textId="2932F7F3" w:rsidR="00355480" w:rsidRPr="00355480" w:rsidRDefault="00355480" w:rsidP="00355480">
      <w:pPr>
        <w:rPr>
          <w:rFonts w:ascii="Shabnam" w:hAnsi="Shabnam" w:cs="Shabnam"/>
          <w:color w:val="00B0F0"/>
          <w:sz w:val="24"/>
          <w:szCs w:val="24"/>
          <w:lang w:bidi="fa-IR"/>
        </w:rPr>
      </w:pPr>
      <w:r w:rsidRPr="00355480">
        <w:rPr>
          <w:rFonts w:ascii="Shabnam" w:hAnsi="Shabnam" w:cs="Shabnam"/>
          <w:color w:val="00B0F0"/>
          <w:sz w:val="24"/>
          <w:szCs w:val="24"/>
          <w:lang w:bidi="fa-IR"/>
        </w:rPr>
        <w:t>Event.preventDefault()</w:t>
      </w:r>
    </w:p>
    <w:p w14:paraId="235EE80A" w14:textId="7E6E9B1A" w:rsidR="00355480" w:rsidRPr="00355480" w:rsidRDefault="00355480" w:rsidP="00355480">
      <w:pPr>
        <w:rPr>
          <w:rFonts w:ascii="Shabnam" w:hAnsi="Shabnam" w:cs="Shabnam"/>
          <w:color w:val="00B0F0"/>
          <w:sz w:val="24"/>
          <w:szCs w:val="24"/>
          <w:lang w:bidi="fa-IR"/>
        </w:rPr>
      </w:pPr>
      <w:r w:rsidRPr="00355480">
        <w:rPr>
          <w:rFonts w:ascii="Shabnam" w:hAnsi="Shabnam" w:cs="Shabnam"/>
          <w:color w:val="00B0F0"/>
          <w:sz w:val="24"/>
          <w:szCs w:val="24"/>
          <w:lang w:bidi="fa-IR"/>
        </w:rPr>
        <w:t>}</w:t>
      </w:r>
    </w:p>
    <w:p w14:paraId="4903ACAB" w14:textId="09B6C369" w:rsidR="00355480" w:rsidRPr="00355480" w:rsidRDefault="00355480" w:rsidP="00355480">
      <w:pPr>
        <w:bidi/>
        <w:rPr>
          <w:rFonts w:ascii="Shabnam" w:hAnsi="Shabnam" w:cs="Shabnam"/>
          <w:color w:val="262626" w:themeColor="text1" w:themeTint="D9"/>
          <w:sz w:val="24"/>
          <w:szCs w:val="24"/>
          <w:rtl/>
          <w:lang w:bidi="fa-IR"/>
        </w:rPr>
      </w:pPr>
    </w:p>
    <w:p w14:paraId="43733D7B" w14:textId="2503234C" w:rsidR="00355480" w:rsidRPr="00355480" w:rsidRDefault="00355480" w:rsidP="00355480">
      <w:pPr>
        <w:bidi/>
        <w:rPr>
          <w:rFonts w:ascii="Shabnam" w:hAnsi="Shabnam" w:cs="Shabnam"/>
          <w:color w:val="404040" w:themeColor="text1" w:themeTint="BF"/>
          <w:sz w:val="24"/>
          <w:szCs w:val="24"/>
          <w:rtl/>
          <w:lang w:bidi="fa-IR"/>
        </w:rPr>
      </w:pPr>
      <w:r w:rsidRPr="00355480">
        <w:rPr>
          <w:rFonts w:ascii="Shabnam" w:hAnsi="Shabnam" w:cs="Shabnam"/>
          <w:color w:val="404040" w:themeColor="text1" w:themeTint="BF"/>
          <w:sz w:val="24"/>
          <w:szCs w:val="24"/>
          <w:lang w:bidi="fa-IR"/>
        </w:rPr>
        <w:t>stopPropagation</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باعث میشه هیچ ترویج و گسترشی انجانم نگیره.</w:t>
      </w:r>
    </w:p>
    <w:p w14:paraId="046DEB03" w14:textId="07DD81BF" w:rsidR="00355480" w:rsidRPr="00355480" w:rsidRDefault="00355480" w:rsidP="00355480">
      <w:pPr>
        <w:bidi/>
        <w:rPr>
          <w:rFonts w:ascii="Shabnam" w:hAnsi="Shabnam" w:cs="Shabnam"/>
          <w:color w:val="262626" w:themeColor="text1" w:themeTint="D9"/>
          <w:sz w:val="24"/>
          <w:szCs w:val="24"/>
          <w:rtl/>
          <w:lang w:bidi="fa-IR"/>
        </w:rPr>
      </w:pPr>
    </w:p>
    <w:p w14:paraId="57C743F1" w14:textId="1286604D" w:rsidR="00355480" w:rsidRPr="00355480" w:rsidRDefault="00355480" w:rsidP="00355480">
      <w:pPr>
        <w:bidi/>
        <w:rPr>
          <w:rFonts w:ascii="Shabnam" w:hAnsi="Shabnam" w:cs="Shabnam"/>
          <w:color w:val="262626" w:themeColor="text1" w:themeTint="D9"/>
          <w:sz w:val="24"/>
          <w:szCs w:val="24"/>
          <w:rtl/>
          <w:lang w:bidi="fa-IR"/>
        </w:rPr>
      </w:pPr>
    </w:p>
    <w:p w14:paraId="48292517" w14:textId="0F922183" w:rsidR="00355480" w:rsidRPr="00292E11" w:rsidRDefault="00355480" w:rsidP="00292E11">
      <w:pPr>
        <w:pStyle w:val="ListParagraph"/>
        <w:numPr>
          <w:ilvl w:val="0"/>
          <w:numId w:val="17"/>
        </w:numPr>
        <w:bidi/>
        <w:rPr>
          <w:rFonts w:ascii="Shabnam" w:hAnsi="Shabnam" w:cs="Shabnam"/>
          <w:color w:val="262626" w:themeColor="text1" w:themeTint="D9"/>
          <w:sz w:val="28"/>
          <w:szCs w:val="28"/>
          <w:rtl/>
          <w:lang w:bidi="fa-IR"/>
        </w:rPr>
      </w:pPr>
      <w:r w:rsidRPr="00292E11">
        <w:rPr>
          <w:rFonts w:ascii="Shabnam" w:hAnsi="Shabnam" w:cs="Shabnam" w:hint="cs"/>
          <w:color w:val="262626" w:themeColor="text1" w:themeTint="D9"/>
          <w:sz w:val="28"/>
          <w:szCs w:val="28"/>
          <w:rtl/>
          <w:lang w:bidi="fa-IR"/>
        </w:rPr>
        <w:t xml:space="preserve">چطوری ببینیم </w:t>
      </w:r>
      <w:r w:rsidRPr="00292E11">
        <w:rPr>
          <w:rFonts w:ascii="Shabnam" w:hAnsi="Shabnam" w:cs="Shabnam"/>
          <w:color w:val="262626" w:themeColor="text1" w:themeTint="D9"/>
          <w:sz w:val="28"/>
          <w:szCs w:val="28"/>
          <w:lang w:bidi="fa-IR"/>
        </w:rPr>
        <w:t>preventDefault</w:t>
      </w:r>
      <w:r w:rsidRPr="00292E11">
        <w:rPr>
          <w:rFonts w:ascii="Shabnam" w:hAnsi="Shabnam" w:cs="Shabnam" w:hint="cs"/>
          <w:color w:val="262626" w:themeColor="text1" w:themeTint="D9"/>
          <w:sz w:val="28"/>
          <w:szCs w:val="28"/>
          <w:rtl/>
          <w:lang w:bidi="fa-IR"/>
        </w:rPr>
        <w:t xml:space="preserve"> روی یک </w:t>
      </w:r>
      <w:r w:rsidRPr="00292E11">
        <w:rPr>
          <w:rFonts w:ascii="Shabnam" w:hAnsi="Shabnam" w:cs="Shabnam"/>
          <w:color w:val="262626" w:themeColor="text1" w:themeTint="D9"/>
          <w:sz w:val="28"/>
          <w:szCs w:val="28"/>
          <w:lang w:bidi="fa-IR"/>
        </w:rPr>
        <w:t>element</w:t>
      </w:r>
      <w:r w:rsidRPr="00292E11">
        <w:rPr>
          <w:rFonts w:ascii="Shabnam" w:hAnsi="Shabnam" w:cs="Shabnam" w:hint="cs"/>
          <w:color w:val="262626" w:themeColor="text1" w:themeTint="D9"/>
          <w:sz w:val="28"/>
          <w:szCs w:val="28"/>
          <w:rtl/>
          <w:lang w:bidi="fa-IR"/>
        </w:rPr>
        <w:t xml:space="preserve"> اعمال شده یا نه؟</w:t>
      </w:r>
    </w:p>
    <w:p w14:paraId="741C66D1" w14:textId="00A16407" w:rsidR="00355480" w:rsidRPr="00355480" w:rsidRDefault="00355480" w:rsidP="00355480">
      <w:pPr>
        <w:bidi/>
        <w:rPr>
          <w:rFonts w:ascii="Shabnam" w:hAnsi="Shabnam" w:cs="Shabnam"/>
          <w:color w:val="262626" w:themeColor="text1" w:themeTint="D9"/>
          <w:sz w:val="28"/>
          <w:szCs w:val="28"/>
          <w:rtl/>
          <w:lang w:bidi="fa-IR"/>
        </w:rPr>
      </w:pPr>
    </w:p>
    <w:p w14:paraId="4A871D03" w14:textId="185C26E0" w:rsidR="00355480" w:rsidRDefault="00355480" w:rsidP="00355480">
      <w:pPr>
        <w:bidi/>
        <w:rPr>
          <w:rFonts w:ascii="Shabnam" w:hAnsi="Shabnam" w:cs="Shabnam"/>
          <w:color w:val="404040" w:themeColor="text1" w:themeTint="BF"/>
          <w:sz w:val="24"/>
          <w:szCs w:val="24"/>
          <w:lang w:bidi="fa-IR"/>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همه ی المنت ها یه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داذن به اسم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defaultPrevented</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اگر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باشه یعنی اعمال شده ولی اگر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false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باشه یعنی اعمال نشده</w:t>
      </w:r>
      <w:r w:rsidRPr="00355480">
        <w:rPr>
          <w:rFonts w:ascii="Shabnam" w:hAnsi="Shabnam" w:cs="Shabnam" w:hint="cs"/>
          <w:color w:val="404040" w:themeColor="text1" w:themeTint="BF"/>
          <w:sz w:val="24"/>
          <w:szCs w:val="24"/>
          <w:rtl/>
          <w:lang w:bidi="fa-IR"/>
        </w:rPr>
        <w:t>.</w:t>
      </w:r>
    </w:p>
    <w:p w14:paraId="224C1F24" w14:textId="5D5371A8" w:rsidR="00292E11" w:rsidRDefault="00292E11" w:rsidP="00292E11">
      <w:pPr>
        <w:bidi/>
        <w:rPr>
          <w:rFonts w:ascii="Shabnam" w:hAnsi="Shabnam" w:cs="Shabnam"/>
          <w:color w:val="404040" w:themeColor="text1" w:themeTint="BF"/>
          <w:sz w:val="24"/>
          <w:szCs w:val="24"/>
          <w:lang w:bidi="fa-IR"/>
        </w:rPr>
      </w:pPr>
    </w:p>
    <w:p w14:paraId="653C221B" w14:textId="4EF54B1C" w:rsidR="00292E11" w:rsidRDefault="00292E11" w:rsidP="00292E11">
      <w:pPr>
        <w:bidi/>
        <w:rPr>
          <w:rFonts w:ascii="Shabnam" w:hAnsi="Shabnam" w:cs="Shabnam"/>
          <w:color w:val="404040" w:themeColor="text1" w:themeTint="BF"/>
          <w:sz w:val="24"/>
          <w:szCs w:val="24"/>
          <w:lang w:bidi="fa-IR"/>
        </w:rPr>
      </w:pPr>
    </w:p>
    <w:p w14:paraId="334F6131" w14:textId="588F199A" w:rsidR="00292E11" w:rsidRPr="00292E11" w:rsidRDefault="00292E11" w:rsidP="00292E11">
      <w:pPr>
        <w:pStyle w:val="ListParagraph"/>
        <w:numPr>
          <w:ilvl w:val="0"/>
          <w:numId w:val="17"/>
        </w:numPr>
        <w:bidi/>
        <w:rPr>
          <w:rFonts w:ascii="Shabnam" w:hAnsi="Shabnam" w:cs="Shabnam"/>
          <w:color w:val="404040" w:themeColor="text1" w:themeTint="BF"/>
          <w:sz w:val="28"/>
          <w:szCs w:val="28"/>
          <w:rtl/>
          <w:lang w:bidi="fa-IR"/>
        </w:rPr>
      </w:pPr>
      <w:r w:rsidRPr="00292E11">
        <w:rPr>
          <w:rFonts w:ascii="Shabnam" w:hAnsi="Shabnam" w:cs="Shabnam" w:hint="cs"/>
          <w:color w:val="404040" w:themeColor="text1" w:themeTint="BF"/>
          <w:sz w:val="28"/>
          <w:szCs w:val="28"/>
          <w:rtl/>
          <w:lang w:bidi="fa-IR"/>
        </w:rPr>
        <w:t>چرا این کد به خطا منجر میشه ؟</w:t>
      </w:r>
    </w:p>
    <w:p w14:paraId="04D60051" w14:textId="6F40F398" w:rsidR="00292E11" w:rsidRDefault="00292E11" w:rsidP="00292E11">
      <w:pPr>
        <w:bidi/>
        <w:rPr>
          <w:rFonts w:ascii="Shabnam" w:hAnsi="Shabnam" w:cs="Shabnam"/>
          <w:color w:val="404040" w:themeColor="text1" w:themeTint="BF"/>
          <w:sz w:val="24"/>
          <w:szCs w:val="24"/>
          <w:lang w:bidi="fa-IR"/>
        </w:rPr>
      </w:pPr>
      <w:r>
        <w:rPr>
          <w:rFonts w:ascii="Shabnam" w:hAnsi="Shabnam" w:cs="Shabnam"/>
          <w:color w:val="404040" w:themeColor="text1" w:themeTint="BF"/>
          <w:sz w:val="24"/>
          <w:szCs w:val="24"/>
          <w:lang w:bidi="fa-IR"/>
        </w:rPr>
        <w:t xml:space="preserve"> </w:t>
      </w:r>
    </w:p>
    <w:p w14:paraId="29CDF745" w14:textId="3E2D8D57" w:rsidR="00292E11" w:rsidRPr="00292E11" w:rsidRDefault="00292E11" w:rsidP="00292E11">
      <w:pPr>
        <w:rPr>
          <w:rFonts w:ascii="Shabnam" w:hAnsi="Shabnam" w:cs="Shabnam"/>
          <w:color w:val="404040" w:themeColor="text1" w:themeTint="BF"/>
          <w:sz w:val="28"/>
          <w:szCs w:val="28"/>
          <w:lang w:bidi="fa-IR"/>
        </w:rPr>
      </w:pPr>
      <w:r w:rsidRPr="00292E11">
        <w:rPr>
          <w:rFonts w:ascii="Shabnam" w:hAnsi="Shabnam" w:cs="Shabnam"/>
          <w:color w:val="404040" w:themeColor="text1" w:themeTint="BF"/>
          <w:sz w:val="28"/>
          <w:szCs w:val="28"/>
          <w:lang w:bidi="fa-IR"/>
        </w:rPr>
        <w:t>Catch the Error</w:t>
      </w:r>
    </w:p>
    <w:p w14:paraId="74942356" w14:textId="721C872F" w:rsidR="00292E11" w:rsidRPr="005314F7" w:rsidRDefault="00292E11" w:rsidP="00292E11">
      <w:pPr>
        <w:bidi/>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7B1A79" w14:textId="47A1FA00" w:rsidR="00292E11" w:rsidRPr="005314F7" w:rsidRDefault="00292E11" w:rsidP="00292E11">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برای این که مثلا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undefined</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نداشته باشیم باید از عملگر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Optionol chaining</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کنیم که در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Es6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اضافه شده</w:t>
      </w:r>
    </w:p>
    <w:p w14:paraId="2C00AF5D" w14:textId="315442B3" w:rsidR="00292E11" w:rsidRPr="005314F7" w:rsidRDefault="00292E11" w:rsidP="00292E11">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FA48C" w14:textId="09A84855" w:rsidR="00292E11" w:rsidRPr="005314F7" w:rsidRDefault="00292E11" w:rsidP="00292E11">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BA492" w14:textId="20467883" w:rsidR="00292E11" w:rsidRPr="005314F7" w:rsidRDefault="00292E11" w:rsidP="00292E11">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مثال زیر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object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تعریف میکنیم و هیچ داده ای رو بهش نمیدیم.</w:t>
      </w:r>
    </w:p>
    <w:p w14:paraId="4A89EDF7" w14:textId="64AAE75D" w:rsidR="00292E11" w:rsidRPr="00292E11" w:rsidRDefault="00292E11" w:rsidP="00292E11">
      <w:pPr>
        <w:rPr>
          <w:rFonts w:ascii="Shabnam" w:hAnsi="Shabnam" w:cs="Shabnam"/>
          <w:color w:val="00B0F0"/>
          <w:sz w:val="24"/>
          <w:szCs w:val="24"/>
          <w:lang w:bidi="fa-IR"/>
        </w:rPr>
      </w:pPr>
      <w:r>
        <w:rPr>
          <w:rFonts w:ascii="Shabnam" w:hAnsi="Shabnam" w:cs="Shabnam"/>
          <w:color w:val="404040" w:themeColor="text1" w:themeTint="BF"/>
          <w:sz w:val="24"/>
          <w:szCs w:val="24"/>
          <w:lang w:bidi="fa-IR"/>
        </w:rPr>
        <w:t xml:space="preserve">  </w:t>
      </w:r>
    </w:p>
    <w:p w14:paraId="0B7AC902" w14:textId="6B8EBEDE" w:rsidR="00292E11" w:rsidRPr="00292E11" w:rsidRDefault="00292E11" w:rsidP="00292E11">
      <w:pPr>
        <w:rPr>
          <w:rFonts w:ascii="Shabnam" w:hAnsi="Shabnam" w:cs="Shabnam"/>
          <w:color w:val="00B0F0"/>
          <w:sz w:val="24"/>
          <w:szCs w:val="24"/>
          <w:lang w:bidi="fa-IR"/>
        </w:rPr>
      </w:pPr>
      <w:r w:rsidRPr="00292E11">
        <w:rPr>
          <w:rFonts w:ascii="Shabnam" w:hAnsi="Shabnam" w:cs="Shabnam"/>
          <w:color w:val="00B0F0"/>
          <w:sz w:val="24"/>
          <w:szCs w:val="24"/>
          <w:lang w:bidi="fa-IR"/>
        </w:rPr>
        <w:t>Const book = {}</w:t>
      </w:r>
    </w:p>
    <w:p w14:paraId="5E3D4395" w14:textId="6F568B8F" w:rsidR="00292E11" w:rsidRPr="00292E11" w:rsidRDefault="00292E11" w:rsidP="00292E11">
      <w:pPr>
        <w:rPr>
          <w:rFonts w:ascii="Shabnam" w:hAnsi="Shabnam" w:cs="Shabnam"/>
          <w:color w:val="00B0F0"/>
          <w:sz w:val="24"/>
          <w:szCs w:val="24"/>
          <w:lang w:bidi="fa-IR"/>
        </w:rPr>
      </w:pPr>
    </w:p>
    <w:p w14:paraId="6634E462" w14:textId="159767CA" w:rsidR="00292E11" w:rsidRPr="00292E11" w:rsidRDefault="00292E11" w:rsidP="00292E11">
      <w:pPr>
        <w:rPr>
          <w:rFonts w:ascii="Shabnam" w:hAnsi="Shabnam" w:cs="Shabnam"/>
          <w:color w:val="00B0F0"/>
          <w:sz w:val="24"/>
          <w:szCs w:val="24"/>
          <w:lang w:bidi="fa-IR"/>
        </w:rPr>
      </w:pPr>
      <w:r w:rsidRPr="00292E11">
        <w:rPr>
          <w:rFonts w:ascii="Shabnam" w:hAnsi="Shabnam" w:cs="Shabnam"/>
          <w:color w:val="00B0F0"/>
          <w:sz w:val="24"/>
          <w:szCs w:val="24"/>
          <w:lang w:bidi="fa-IR"/>
        </w:rPr>
        <w:lastRenderedPageBreak/>
        <w:t>Console.log(book.page)            undefined</w:t>
      </w:r>
    </w:p>
    <w:p w14:paraId="6C75777D" w14:textId="56B3DFD1" w:rsidR="00292E11" w:rsidRPr="00292E11" w:rsidRDefault="00292E11" w:rsidP="00292E11">
      <w:pPr>
        <w:rPr>
          <w:rFonts w:ascii="Shabnam" w:hAnsi="Shabnam" w:cs="Shabnam"/>
          <w:color w:val="00B0F0"/>
          <w:sz w:val="24"/>
          <w:szCs w:val="24"/>
          <w:lang w:bidi="fa-IR"/>
        </w:rPr>
      </w:pPr>
      <w:r w:rsidRPr="00292E11">
        <w:rPr>
          <w:rFonts w:ascii="Shabnam" w:hAnsi="Shabnam" w:cs="Shabnam"/>
          <w:color w:val="00B0F0"/>
          <w:sz w:val="24"/>
          <w:szCs w:val="24"/>
          <w:lang w:bidi="fa-IR"/>
        </w:rPr>
        <w:t>Console.log(book.title)                 undefined</w:t>
      </w:r>
    </w:p>
    <w:p w14:paraId="4D9E3103" w14:textId="4F8312C0" w:rsidR="00292E11" w:rsidRPr="00292E11" w:rsidRDefault="00292E11" w:rsidP="00292E11">
      <w:pPr>
        <w:rPr>
          <w:rFonts w:ascii="Shabnam" w:hAnsi="Shabnam" w:cs="Shabnam"/>
          <w:color w:val="00B0F0"/>
          <w:sz w:val="24"/>
          <w:szCs w:val="24"/>
          <w:lang w:bidi="fa-IR"/>
        </w:rPr>
      </w:pPr>
      <w:r w:rsidRPr="00292E11">
        <w:rPr>
          <w:rFonts w:ascii="Shabnam" w:hAnsi="Shabnam" w:cs="Shabnam"/>
          <w:color w:val="00B0F0"/>
          <w:sz w:val="24"/>
          <w:szCs w:val="24"/>
          <w:lang w:bidi="fa-IR"/>
        </w:rPr>
        <w:t>Console.log(book.author)                 undefined</w:t>
      </w:r>
    </w:p>
    <w:p w14:paraId="727320BF" w14:textId="45BC26CA" w:rsidR="00292E11" w:rsidRPr="00292E11" w:rsidRDefault="00292E11" w:rsidP="00292E11">
      <w:pPr>
        <w:rPr>
          <w:rFonts w:ascii="Shabnam" w:hAnsi="Shabnam" w:cs="Shabnam"/>
          <w:color w:val="00B0F0"/>
          <w:sz w:val="24"/>
          <w:szCs w:val="24"/>
          <w:lang w:bidi="fa-IR"/>
        </w:rPr>
      </w:pPr>
    </w:p>
    <w:p w14:paraId="5E28E055" w14:textId="61330B9F" w:rsidR="00292E11" w:rsidRPr="00292E11" w:rsidRDefault="00292E11" w:rsidP="00292E11">
      <w:pPr>
        <w:rPr>
          <w:rFonts w:ascii="Shabnam" w:hAnsi="Shabnam" w:cs="Shabnam"/>
          <w:color w:val="00B0F0"/>
          <w:sz w:val="24"/>
          <w:szCs w:val="24"/>
          <w:lang w:bidi="fa-IR"/>
        </w:rPr>
      </w:pPr>
    </w:p>
    <w:p w14:paraId="7E51BE6E" w14:textId="7F29F7F9" w:rsidR="00292E11" w:rsidRPr="00292E11" w:rsidRDefault="00292E11" w:rsidP="00292E11">
      <w:pPr>
        <w:rPr>
          <w:rFonts w:ascii="Shabnam" w:hAnsi="Shabnam" w:cs="Shabnam"/>
          <w:color w:val="00B0F0"/>
          <w:sz w:val="24"/>
          <w:szCs w:val="24"/>
          <w:lang w:bidi="fa-IR"/>
        </w:rPr>
      </w:pPr>
      <w:r w:rsidRPr="00292E11">
        <w:rPr>
          <w:rFonts w:ascii="Shabnam" w:hAnsi="Shabnam" w:cs="Shabnam"/>
          <w:color w:val="00B0F0"/>
          <w:sz w:val="24"/>
          <w:szCs w:val="24"/>
          <w:lang w:bidi="fa-IR"/>
        </w:rPr>
        <w:t>Console.log(book ? .page ? .number || 300)</w:t>
      </w:r>
    </w:p>
    <w:p w14:paraId="081B096A" w14:textId="1044E806" w:rsidR="00292E11" w:rsidRDefault="00292E11" w:rsidP="00292E11">
      <w:pPr>
        <w:bidi/>
        <w:rPr>
          <w:rFonts w:ascii="Shabnam" w:hAnsi="Shabnam" w:cs="Shabnam"/>
          <w:color w:val="404040" w:themeColor="text1" w:themeTint="BF"/>
          <w:sz w:val="24"/>
          <w:szCs w:val="24"/>
          <w:lang w:bidi="fa-IR"/>
        </w:rPr>
      </w:pPr>
    </w:p>
    <w:p w14:paraId="5EACB0B2" w14:textId="6F4534CE" w:rsidR="008D6234" w:rsidRPr="005314F7" w:rsidRDefault="00292E11" w:rsidP="00EA64F2">
      <w:pPr>
        <w:bidi/>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اگر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بود دنبال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page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بگرد اگر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بود دنبال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بگرد و اگر هیچ کدوم نبودن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undefined</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برنگردون ، 300 رو که مقدار پیش فرض دادیم رو نشون بده.</w:t>
      </w:r>
    </w:p>
    <w:p w14:paraId="4D07C1FD" w14:textId="3DA9EA31" w:rsidR="00EA64F2" w:rsidRDefault="00EA64F2" w:rsidP="00EA64F2">
      <w:pPr>
        <w:bidi/>
        <w:rPr>
          <w:rFonts w:ascii="Shabnam" w:hAnsi="Shabnam" w:cs="Shabnam"/>
          <w:color w:val="404040" w:themeColor="text1" w:themeTint="BF"/>
          <w:sz w:val="24"/>
          <w:szCs w:val="24"/>
          <w:lang w:bidi="fa-IR"/>
        </w:rPr>
      </w:pPr>
    </w:p>
    <w:p w14:paraId="3A8A2721" w14:textId="5A9EF926" w:rsidR="00EA64F2" w:rsidRPr="001D7A03" w:rsidRDefault="00EA64F2" w:rsidP="001D7A03">
      <w:pPr>
        <w:pStyle w:val="ListParagraph"/>
        <w:numPr>
          <w:ilvl w:val="0"/>
          <w:numId w:val="22"/>
        </w:numPr>
        <w:bidi/>
        <w:rPr>
          <w:rFonts w:ascii="Shabnam" w:hAnsi="Shabnam" w:cs="Shabnam"/>
          <w:color w:val="3A3A3A" w:themeColor="background2" w:themeShade="40"/>
          <w:sz w:val="28"/>
          <w:szCs w:val="28"/>
          <w:rtl/>
          <w:lang w:bidi="fa-IR"/>
        </w:rPr>
      </w:pPr>
      <w:r w:rsidRPr="001D7A03">
        <w:rPr>
          <w:rFonts w:ascii="Shabnam" w:hAnsi="Shabnam" w:cs="Shabnam"/>
          <w:color w:val="404040" w:themeColor="text1" w:themeTint="BF"/>
          <w:sz w:val="28"/>
          <w:szCs w:val="28"/>
          <w:lang w:bidi="fa-IR"/>
        </w:rPr>
        <w:t xml:space="preserve">Event </w:t>
      </w:r>
      <w:r w:rsidRPr="001D7A03">
        <w:rPr>
          <w:rFonts w:ascii="Shabnam" w:hAnsi="Shabnam" w:cs="Shabnam"/>
          <w:color w:val="3A3A3A" w:themeColor="background2" w:themeShade="40"/>
          <w:sz w:val="28"/>
          <w:szCs w:val="28"/>
          <w:lang w:bidi="fa-IR"/>
        </w:rPr>
        <w:t>target</w:t>
      </w:r>
      <w:r w:rsidRPr="001D7A03">
        <w:rPr>
          <w:rFonts w:ascii="Shabnam" w:hAnsi="Shabnam" w:cs="Shabnam" w:hint="cs"/>
          <w:color w:val="3A3A3A" w:themeColor="background2" w:themeShade="40"/>
          <w:sz w:val="28"/>
          <w:szCs w:val="28"/>
          <w:rtl/>
          <w:lang w:bidi="fa-IR"/>
        </w:rPr>
        <w:t xml:space="preserve"> چیه؟</w:t>
      </w:r>
    </w:p>
    <w:p w14:paraId="1FC91E8B" w14:textId="43F9E9CD" w:rsidR="00EA64F2" w:rsidRPr="001D7A03" w:rsidRDefault="00EA64F2" w:rsidP="00EA64F2">
      <w:pPr>
        <w:bidi/>
        <w:rPr>
          <w:rFonts w:ascii="Shabnam" w:hAnsi="Shabnam" w:cs="Shabnam"/>
          <w:color w:val="3A3A3A" w:themeColor="background2" w:themeShade="40"/>
          <w:sz w:val="24"/>
          <w:szCs w:val="24"/>
          <w:rtl/>
          <w:lang w:bidi="fa-IR"/>
        </w:rPr>
      </w:pPr>
      <w:r w:rsidRPr="001D7A03">
        <w:rPr>
          <w:rFonts w:ascii="Shabnam" w:hAnsi="Shabnam" w:cs="Shabnam" w:hint="cs"/>
          <w:color w:val="3A3A3A" w:themeColor="background2" w:themeShade="40"/>
          <w:sz w:val="24"/>
          <w:szCs w:val="24"/>
          <w:rtl/>
          <w:lang w:bidi="fa-IR"/>
        </w:rPr>
        <w:t xml:space="preserve"> </w:t>
      </w:r>
    </w:p>
    <w:p w14:paraId="658B27BA" w14:textId="6106B385" w:rsidR="00EA64F2" w:rsidRPr="005314F7" w:rsidRDefault="00EA64F2" w:rsidP="00EA64F2">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شامل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که باعث اجرا شدن یک رویداد خاصی میشه.</w:t>
      </w:r>
    </w:p>
    <w:p w14:paraId="5921D85F" w14:textId="0276934D" w:rsidR="00EA64F2" w:rsidRPr="001D7A03" w:rsidRDefault="00EA64F2" w:rsidP="001D7A03">
      <w:pPr>
        <w:rPr>
          <w:rFonts w:ascii="Shabnam" w:hAnsi="Shabnam" w:cs="Shabnam"/>
          <w:color w:val="0070C0"/>
          <w:sz w:val="24"/>
          <w:szCs w:val="24"/>
          <w:rtl/>
          <w:lang w:bidi="fa-IR"/>
        </w:rPr>
      </w:pPr>
    </w:p>
    <w:p w14:paraId="19FD9BD6" w14:textId="16044BE2" w:rsidR="00EA64F2" w:rsidRPr="001D7A03" w:rsidRDefault="00EA64F2" w:rsidP="001D7A03">
      <w:pPr>
        <w:rPr>
          <w:rFonts w:ascii="Shabnam" w:hAnsi="Shabnam" w:cs="Shabnam"/>
          <w:color w:val="0070C0"/>
          <w:sz w:val="24"/>
          <w:szCs w:val="24"/>
          <w:rtl/>
          <w:lang w:bidi="fa-IR"/>
        </w:rPr>
      </w:pPr>
      <w:r w:rsidRPr="001D7A03">
        <w:rPr>
          <w:rFonts w:ascii="Shabnam" w:hAnsi="Shabnam" w:cs="Shabnam"/>
          <w:color w:val="0070C0"/>
          <w:sz w:val="24"/>
          <w:szCs w:val="24"/>
          <w:lang w:bidi="fa-IR"/>
        </w:rPr>
        <w:t xml:space="preserve">Example: </w:t>
      </w:r>
    </w:p>
    <w:p w14:paraId="3DDFE961" w14:textId="77777777" w:rsidR="001D7A03" w:rsidRPr="001D7A03" w:rsidRDefault="001D7A03" w:rsidP="001D7A03">
      <w:pPr>
        <w:rPr>
          <w:rFonts w:ascii="Shabnam" w:hAnsi="Shabnam" w:cs="Shabnam"/>
          <w:color w:val="0070C0"/>
          <w:sz w:val="24"/>
          <w:szCs w:val="24"/>
          <w:lang w:bidi="fa-IR"/>
        </w:rPr>
      </w:pPr>
    </w:p>
    <w:p w14:paraId="21796D58" w14:textId="21B8C9B1" w:rsidR="00EA64F2" w:rsidRPr="001D7A03" w:rsidRDefault="00EA64F2" w:rsidP="001D7A03">
      <w:pPr>
        <w:rPr>
          <w:rFonts w:ascii="Shabnam" w:hAnsi="Shabnam" w:cs="Shabnam"/>
          <w:color w:val="0070C0"/>
          <w:sz w:val="24"/>
          <w:szCs w:val="24"/>
          <w:lang w:bidi="fa-IR"/>
        </w:rPr>
      </w:pPr>
      <w:r w:rsidRPr="001D7A03">
        <w:rPr>
          <w:rFonts w:ascii="Shabnam" w:hAnsi="Shabnam" w:cs="Shabnam"/>
          <w:color w:val="0070C0"/>
          <w:sz w:val="24"/>
          <w:szCs w:val="24"/>
          <w:lang w:bidi="fa-IR"/>
        </w:rPr>
        <w:t>Event.target.tagName</w:t>
      </w:r>
    </w:p>
    <w:p w14:paraId="491E4D9D" w14:textId="2A94505C" w:rsidR="00EA64F2" w:rsidRPr="001D7A03" w:rsidRDefault="00EA64F2" w:rsidP="001D7A03">
      <w:pPr>
        <w:rPr>
          <w:rFonts w:ascii="Shabnam" w:hAnsi="Shabnam" w:cs="Shabnam"/>
          <w:color w:val="0070C0"/>
          <w:sz w:val="24"/>
          <w:szCs w:val="24"/>
          <w:rtl/>
          <w:lang w:bidi="fa-IR"/>
        </w:rPr>
      </w:pPr>
    </w:p>
    <w:p w14:paraId="16DBA879" w14:textId="5CAB2B02" w:rsidR="00EA64F2" w:rsidRPr="005314F7" w:rsidRDefault="001D7A03" w:rsidP="00EA64F2">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w:t>
      </w:r>
      <w:r w:rsidR="00EA64F2"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همون میگه از چه تگی داخل این </w:t>
      </w:r>
      <w:r w:rsidR="00EA64F2"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00EA64F2"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شده.</w:t>
      </w:r>
    </w:p>
    <w:p w14:paraId="2EE159B5" w14:textId="163B51D1" w:rsidR="00EA64F2" w:rsidRPr="001D7A03" w:rsidRDefault="00EA64F2" w:rsidP="00EA64F2">
      <w:pPr>
        <w:bidi/>
        <w:rPr>
          <w:rFonts w:ascii="Shabnam" w:hAnsi="Shabnam" w:cs="Shabnam"/>
          <w:color w:val="3A3A3A" w:themeColor="background2" w:themeShade="40"/>
          <w:sz w:val="24"/>
          <w:szCs w:val="24"/>
          <w:rtl/>
          <w:lang w:bidi="fa-IR"/>
        </w:rPr>
      </w:pPr>
    </w:p>
    <w:p w14:paraId="7CBE8954" w14:textId="34A74384" w:rsidR="00EA64F2" w:rsidRPr="001D7A03" w:rsidRDefault="00EA64F2" w:rsidP="00EA64F2">
      <w:pPr>
        <w:bidi/>
        <w:rPr>
          <w:rFonts w:ascii="Shabnam" w:hAnsi="Shabnam" w:cs="Shabnam"/>
          <w:color w:val="3A3A3A" w:themeColor="background2" w:themeShade="40"/>
          <w:sz w:val="24"/>
          <w:szCs w:val="24"/>
          <w:rtl/>
          <w:lang w:bidi="fa-IR"/>
        </w:rPr>
      </w:pPr>
    </w:p>
    <w:p w14:paraId="0FD5FD4B" w14:textId="49A81479" w:rsidR="00EA64F2" w:rsidRPr="001D7A03" w:rsidRDefault="00EA64F2" w:rsidP="001D7A03">
      <w:pPr>
        <w:pStyle w:val="ListParagraph"/>
        <w:numPr>
          <w:ilvl w:val="0"/>
          <w:numId w:val="22"/>
        </w:numPr>
        <w:bidi/>
        <w:rPr>
          <w:rFonts w:ascii="Shabnam" w:hAnsi="Shabnam" w:cs="Shabnam"/>
          <w:color w:val="404040" w:themeColor="text1" w:themeTint="BF"/>
          <w:sz w:val="28"/>
          <w:szCs w:val="28"/>
          <w:rtl/>
          <w:lang w:bidi="fa-IR"/>
        </w:rPr>
      </w:pPr>
      <w:r w:rsidRPr="001D7A03">
        <w:rPr>
          <w:rFonts w:ascii="Shabnam" w:hAnsi="Shabnam" w:cs="Shabnam"/>
          <w:color w:val="404040" w:themeColor="text1" w:themeTint="BF"/>
          <w:sz w:val="28"/>
          <w:szCs w:val="28"/>
          <w:lang w:bidi="fa-IR"/>
        </w:rPr>
        <w:t>Event.currentTarget</w:t>
      </w:r>
      <w:r w:rsidRPr="001D7A03">
        <w:rPr>
          <w:rFonts w:ascii="Shabnam" w:hAnsi="Shabnam" w:cs="Shabnam" w:hint="cs"/>
          <w:color w:val="404040" w:themeColor="text1" w:themeTint="BF"/>
          <w:sz w:val="28"/>
          <w:szCs w:val="28"/>
          <w:rtl/>
          <w:lang w:bidi="fa-IR"/>
        </w:rPr>
        <w:t xml:space="preserve"> چیه؟</w:t>
      </w:r>
    </w:p>
    <w:p w14:paraId="50264C62" w14:textId="684D310D" w:rsidR="00EA64F2" w:rsidRDefault="00EA64F2" w:rsidP="00EA64F2">
      <w:pPr>
        <w:bidi/>
        <w:rPr>
          <w:rFonts w:ascii="Shabnam" w:hAnsi="Shabnam" w:cs="Shabnam"/>
          <w:color w:val="404040" w:themeColor="text1" w:themeTint="BF"/>
          <w:sz w:val="24"/>
          <w:szCs w:val="24"/>
          <w:rtl/>
          <w:lang w:bidi="fa-IR"/>
        </w:rPr>
      </w:pPr>
    </w:p>
    <w:p w14:paraId="745FBDAD" w14:textId="0DDAEE54" w:rsidR="00EA64F2" w:rsidRPr="005314F7" w:rsidRDefault="00EA64F2" w:rsidP="00EA64F2">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شامل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که یک رویداد به اون نسبت داده شده</w:t>
      </w:r>
    </w:p>
    <w:p w14:paraId="22F5BD5F" w14:textId="486EA979" w:rsidR="00EA64F2" w:rsidRPr="001D7A03" w:rsidRDefault="00EA64F2" w:rsidP="001D7A03">
      <w:pPr>
        <w:rPr>
          <w:rFonts w:ascii="Shabnam" w:hAnsi="Shabnam" w:cs="Shabnam"/>
          <w:color w:val="0070C0"/>
          <w:sz w:val="24"/>
          <w:szCs w:val="24"/>
          <w:rtl/>
          <w:lang w:bidi="fa-IR"/>
        </w:rPr>
      </w:pPr>
    </w:p>
    <w:p w14:paraId="58685721" w14:textId="221D07C3" w:rsidR="00EA64F2" w:rsidRPr="001D7A03" w:rsidRDefault="00EA64F2" w:rsidP="001D7A03">
      <w:pPr>
        <w:rPr>
          <w:rFonts w:ascii="Shabnam" w:hAnsi="Shabnam" w:cs="Shabnam"/>
          <w:color w:val="0070C0"/>
          <w:sz w:val="24"/>
          <w:szCs w:val="24"/>
          <w:lang w:bidi="fa-IR"/>
        </w:rPr>
      </w:pPr>
      <w:r w:rsidRPr="001D7A03">
        <w:rPr>
          <w:rFonts w:ascii="Shabnam" w:hAnsi="Shabnam" w:cs="Shabnam"/>
          <w:color w:val="0070C0"/>
          <w:sz w:val="24"/>
          <w:szCs w:val="24"/>
          <w:lang w:bidi="fa-IR"/>
        </w:rPr>
        <w:t xml:space="preserve">Example: </w:t>
      </w:r>
    </w:p>
    <w:p w14:paraId="4EBF9656" w14:textId="4C021FA9" w:rsidR="00EA64F2" w:rsidRPr="001D7A03" w:rsidRDefault="00EA64F2" w:rsidP="001D7A03">
      <w:pPr>
        <w:rPr>
          <w:rFonts w:ascii="Shabnam" w:hAnsi="Shabnam" w:cs="Shabnam"/>
          <w:color w:val="0070C0"/>
          <w:sz w:val="24"/>
          <w:szCs w:val="24"/>
          <w:lang w:bidi="fa-IR"/>
        </w:rPr>
      </w:pPr>
      <w:r w:rsidRPr="001D7A03">
        <w:rPr>
          <w:rFonts w:ascii="Shabnam" w:hAnsi="Shabnam" w:cs="Shabnam"/>
          <w:color w:val="0070C0"/>
          <w:sz w:val="24"/>
          <w:szCs w:val="24"/>
          <w:lang w:bidi="fa-IR"/>
        </w:rPr>
        <w:t>Event.currentTarget.tagName</w:t>
      </w:r>
    </w:p>
    <w:p w14:paraId="08856F90" w14:textId="0215A0A3" w:rsidR="00EA64F2" w:rsidRPr="001D7A03" w:rsidRDefault="00EA64F2" w:rsidP="001D7A03">
      <w:pPr>
        <w:rPr>
          <w:rFonts w:ascii="Shabnam" w:hAnsi="Shabnam" w:cs="Shabnam"/>
          <w:color w:val="0070C0"/>
          <w:sz w:val="24"/>
          <w:szCs w:val="24"/>
          <w:lang w:bidi="fa-IR"/>
        </w:rPr>
      </w:pPr>
    </w:p>
    <w:p w14:paraId="12C03EF8" w14:textId="07626ACC" w:rsidR="00EA64F2" w:rsidRPr="005314F7" w:rsidRDefault="00EA64F2" w:rsidP="00EA64F2">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که نشون میده رویداد به کدوم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ضمیر شده.</w:t>
      </w:r>
    </w:p>
    <w:p w14:paraId="65A7B992" w14:textId="6E870F58" w:rsidR="00EA64F2" w:rsidRPr="005314F7" w:rsidRDefault="00EA64F2" w:rsidP="00EA64F2">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64A618" w14:textId="4EC610B6" w:rsidR="00EA64F2" w:rsidRPr="005314F7" w:rsidRDefault="00EA64F2" w:rsidP="00EA64F2">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فرق بین == و === چیه؟</w:t>
      </w:r>
    </w:p>
    <w:p w14:paraId="6F4021BA" w14:textId="77777777" w:rsidR="00EE2534" w:rsidRDefault="00EE2534" w:rsidP="00EE2534">
      <w:pPr>
        <w:rPr>
          <w:rFonts w:ascii="Shabnam" w:hAnsi="Shabnam" w:cs="Shabnam"/>
          <w:color w:val="0070C0"/>
          <w:sz w:val="24"/>
          <w:szCs w:val="24"/>
          <w:rtl/>
          <w:lang w:bidi="fa-IR"/>
        </w:rPr>
      </w:pPr>
    </w:p>
    <w:p w14:paraId="66B2657E" w14:textId="5DD6CF57" w:rsidR="00EA64F2" w:rsidRPr="00EE2534" w:rsidRDefault="00EA64F2"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Const X = 10</w:t>
      </w:r>
      <w:r w:rsidR="00EE2534">
        <w:rPr>
          <w:rFonts w:ascii="Shabnam" w:hAnsi="Shabnam" w:cs="Shabnam"/>
          <w:color w:val="0070C0"/>
          <w:sz w:val="24"/>
          <w:szCs w:val="24"/>
          <w:lang w:bidi="fa-IR"/>
        </w:rPr>
        <w:t>;</w:t>
      </w:r>
    </w:p>
    <w:p w14:paraId="6B7658FB" w14:textId="5A5F6475" w:rsidR="00EA64F2" w:rsidRPr="00EE2534" w:rsidRDefault="00EA64F2"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Const Y = “10”;</w:t>
      </w:r>
    </w:p>
    <w:p w14:paraId="189DB260" w14:textId="74D0C67E" w:rsidR="00EA64F2" w:rsidRPr="00EE2534" w:rsidRDefault="00EA64F2" w:rsidP="00EE2534">
      <w:pPr>
        <w:rPr>
          <w:rFonts w:ascii="Shabnam" w:hAnsi="Shabnam" w:cs="Shabnam"/>
          <w:color w:val="0070C0"/>
          <w:sz w:val="24"/>
          <w:szCs w:val="24"/>
          <w:lang w:bidi="fa-IR"/>
        </w:rPr>
      </w:pPr>
    </w:p>
    <w:p w14:paraId="085BC3C4" w14:textId="13C3D5A8" w:rsidR="00EA64F2" w:rsidRPr="00EE2534" w:rsidRDefault="00EA64F2"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Console.log(X == Y)                  true</w:t>
      </w:r>
    </w:p>
    <w:p w14:paraId="5DA9876C" w14:textId="63427402" w:rsidR="00EA64F2" w:rsidRPr="00EE2534" w:rsidRDefault="00EA64F2" w:rsidP="00EE2534">
      <w:pPr>
        <w:rPr>
          <w:rFonts w:ascii="Shabnam" w:hAnsi="Shabnam" w:cs="Shabnam"/>
          <w:color w:val="0070C0"/>
          <w:sz w:val="24"/>
          <w:szCs w:val="24"/>
          <w:rtl/>
          <w:lang w:bidi="fa-IR"/>
        </w:rPr>
      </w:pPr>
      <w:r w:rsidRPr="00EE2534">
        <w:rPr>
          <w:rFonts w:ascii="Shabnam" w:hAnsi="Shabnam" w:cs="Shabnam" w:hint="cs"/>
          <w:color w:val="0070C0"/>
          <w:sz w:val="24"/>
          <w:szCs w:val="24"/>
          <w:rtl/>
          <w:lang w:bidi="fa-IR"/>
        </w:rPr>
        <w:t xml:space="preserve"> </w:t>
      </w:r>
    </w:p>
    <w:p w14:paraId="07695715" w14:textId="5C5680F8" w:rsidR="00EA64F2" w:rsidRPr="005314F7" w:rsidRDefault="00EA64F2" w:rsidP="00EA64F2">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چرا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برمیگردونه ؟ وقتی دو مقدار ظاهر مشابهی دارنولی نوع متفاوتی دارن قبل از این که یه مقایسه واقعی روی آن ها انجام بشه دو مساوی یه تبدیل نوع موقت انجام میده.</w:t>
      </w:r>
    </w:p>
    <w:p w14:paraId="7D9E819B" w14:textId="44DF1D81" w:rsidR="00EA64F2" w:rsidRDefault="00EA64F2" w:rsidP="00EA64F2">
      <w:pPr>
        <w:bidi/>
        <w:rPr>
          <w:rFonts w:ascii="Shabnam" w:hAnsi="Shabnam" w:cs="Shabnam"/>
          <w:color w:val="404040" w:themeColor="text1" w:themeTint="BF"/>
          <w:sz w:val="24"/>
          <w:szCs w:val="24"/>
          <w:rtl/>
          <w:lang w:bidi="fa-IR"/>
        </w:rPr>
      </w:pPr>
    </w:p>
    <w:p w14:paraId="3E7BC3FE" w14:textId="27A49BEC" w:rsidR="00EA64F2" w:rsidRPr="00EE2534" w:rsidRDefault="00EA64F2" w:rsidP="00EA64F2">
      <w:pPr>
        <w:pStyle w:val="ListParagraph"/>
        <w:numPr>
          <w:ilvl w:val="0"/>
          <w:numId w:val="18"/>
        </w:numPr>
        <w:rPr>
          <w:rFonts w:ascii="Shabnam" w:hAnsi="Shabnam" w:cs="Shabnam"/>
          <w:color w:val="0070C0"/>
          <w:sz w:val="24"/>
          <w:szCs w:val="24"/>
          <w:lang w:bidi="fa-IR"/>
        </w:rPr>
      </w:pPr>
      <w:r w:rsidRPr="00EE2534">
        <w:rPr>
          <w:rFonts w:ascii="Shabnam" w:hAnsi="Shabnam" w:cs="Shabnam"/>
          <w:color w:val="0070C0"/>
          <w:sz w:val="24"/>
          <w:szCs w:val="24"/>
          <w:lang w:bidi="fa-IR"/>
        </w:rPr>
        <w:lastRenderedPageBreak/>
        <w:t>String                 =&gt;       Number</w:t>
      </w:r>
    </w:p>
    <w:p w14:paraId="664922EB" w14:textId="1A1FCF6B" w:rsidR="00EA64F2" w:rsidRPr="00EE2534" w:rsidRDefault="00EA64F2" w:rsidP="00EA64F2">
      <w:pPr>
        <w:pStyle w:val="ListParagraph"/>
        <w:numPr>
          <w:ilvl w:val="0"/>
          <w:numId w:val="18"/>
        </w:numPr>
        <w:rPr>
          <w:rFonts w:ascii="Shabnam" w:hAnsi="Shabnam" w:cs="Shabnam"/>
          <w:color w:val="0070C0"/>
          <w:sz w:val="24"/>
          <w:szCs w:val="24"/>
          <w:lang w:bidi="fa-IR"/>
        </w:rPr>
      </w:pPr>
      <w:r w:rsidRPr="00EE2534">
        <w:rPr>
          <w:rFonts w:ascii="Shabnam" w:hAnsi="Shabnam" w:cs="Shabnam"/>
          <w:color w:val="0070C0"/>
          <w:sz w:val="24"/>
          <w:szCs w:val="24"/>
          <w:lang w:bidi="fa-IR"/>
        </w:rPr>
        <w:t>Boolean             =&gt;       1 or 0</w:t>
      </w:r>
    </w:p>
    <w:p w14:paraId="51650453" w14:textId="02C71F79" w:rsidR="00EA64F2" w:rsidRPr="00EE2534" w:rsidRDefault="00EA64F2" w:rsidP="00EA64F2">
      <w:pPr>
        <w:pStyle w:val="ListParagraph"/>
        <w:numPr>
          <w:ilvl w:val="0"/>
          <w:numId w:val="18"/>
        </w:numPr>
        <w:rPr>
          <w:rFonts w:ascii="Shabnam" w:hAnsi="Shabnam" w:cs="Shabnam"/>
          <w:color w:val="0070C0"/>
          <w:sz w:val="24"/>
          <w:szCs w:val="24"/>
          <w:lang w:bidi="fa-IR"/>
        </w:rPr>
      </w:pPr>
      <w:r w:rsidRPr="00EE2534">
        <w:rPr>
          <w:rFonts w:ascii="Shabnam" w:hAnsi="Shabnam" w:cs="Shabnam"/>
          <w:color w:val="0070C0"/>
          <w:sz w:val="24"/>
          <w:szCs w:val="24"/>
          <w:lang w:bidi="fa-IR"/>
        </w:rPr>
        <w:t xml:space="preserve">Object                =&gt;        Primitive using .value of or .toString </w:t>
      </w:r>
    </w:p>
    <w:p w14:paraId="2C0F0EFE" w14:textId="68308246" w:rsidR="00EA64F2" w:rsidRPr="00EE2534" w:rsidRDefault="00EA64F2" w:rsidP="00EA64F2">
      <w:pPr>
        <w:ind w:left="360"/>
        <w:rPr>
          <w:rFonts w:ascii="Shabnam" w:hAnsi="Shabnam" w:cs="Shabnam"/>
          <w:color w:val="0070C0"/>
          <w:sz w:val="24"/>
          <w:szCs w:val="24"/>
          <w:lang w:bidi="fa-IR"/>
        </w:rPr>
      </w:pPr>
      <w:r w:rsidRPr="00EE2534">
        <w:rPr>
          <w:rFonts w:ascii="Shabnam" w:hAnsi="Shabnam" w:cs="Shabnam"/>
          <w:color w:val="0070C0"/>
          <w:sz w:val="24"/>
          <w:szCs w:val="24"/>
          <w:lang w:bidi="fa-IR"/>
        </w:rPr>
        <w:t xml:space="preserve">                                 </w:t>
      </w:r>
    </w:p>
    <w:p w14:paraId="28029551" w14:textId="44B5926B" w:rsidR="00EA64F2" w:rsidRPr="00EE2534" w:rsidRDefault="00EA64F2" w:rsidP="00EA64F2">
      <w:pPr>
        <w:ind w:left="360"/>
        <w:rPr>
          <w:rFonts w:ascii="Shabnam" w:hAnsi="Shabnam" w:cs="Shabnam"/>
          <w:color w:val="0070C0"/>
          <w:sz w:val="24"/>
          <w:szCs w:val="24"/>
          <w:lang w:bidi="fa-IR"/>
        </w:rPr>
      </w:pPr>
      <w:r w:rsidRPr="00EE2534">
        <w:rPr>
          <w:rFonts w:ascii="Shabnam" w:hAnsi="Shabnam" w:cs="Shabnam"/>
          <w:color w:val="0070C0"/>
          <w:sz w:val="24"/>
          <w:szCs w:val="24"/>
          <w:lang w:bidi="fa-IR"/>
        </w:rPr>
        <w:t xml:space="preserve">                 Primitive           =&gt; Strings , Number , Boolean …</w:t>
      </w:r>
    </w:p>
    <w:p w14:paraId="04BEF1A9" w14:textId="2C498B41" w:rsidR="00EA64F2" w:rsidRDefault="00EA64F2" w:rsidP="00EA64F2">
      <w:pPr>
        <w:bidi/>
        <w:ind w:left="360"/>
        <w:rPr>
          <w:rFonts w:ascii="Shabnam" w:hAnsi="Shabnam" w:cs="Shabnam"/>
          <w:color w:val="404040" w:themeColor="text1" w:themeTint="BF"/>
          <w:sz w:val="24"/>
          <w:szCs w:val="24"/>
          <w:lang w:bidi="fa-IR"/>
        </w:rPr>
      </w:pPr>
    </w:p>
    <w:p w14:paraId="1C70128F" w14:textId="3B020ABA" w:rsidR="00EA64F2" w:rsidRPr="005314F7" w:rsidRDefault="00EA64F2" w:rsidP="00EA64F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 سه مساوی زمانی مقادیر باهم برابرن که نوعشون هم باهم برابر باشن.</w:t>
      </w:r>
    </w:p>
    <w:p w14:paraId="586244EE" w14:textId="4CFB439D" w:rsidR="00EA64F2" w:rsidRPr="005314F7" w:rsidRDefault="00EA64F2" w:rsidP="00EA64F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5DC01D" w14:textId="4DA00FD2" w:rsidR="00EA64F2" w:rsidRDefault="00EA64F2" w:rsidP="00EA64F2">
      <w:pPr>
        <w:bidi/>
        <w:rPr>
          <w:rFonts w:ascii="Shabnam" w:hAnsi="Shabnam" w:cs="Shabnam"/>
          <w:color w:val="404040" w:themeColor="text1" w:themeTint="BF"/>
          <w:sz w:val="24"/>
          <w:szCs w:val="24"/>
          <w:rtl/>
          <w:lang w:bidi="fa-IR"/>
        </w:rPr>
      </w:pPr>
    </w:p>
    <w:p w14:paraId="108BCBBA" w14:textId="7D616E56" w:rsidR="00EA64F2" w:rsidRPr="00EE2534" w:rsidRDefault="00EA64F2"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hint="cs"/>
          <w:color w:val="404040" w:themeColor="text1" w:themeTint="BF"/>
          <w:sz w:val="28"/>
          <w:szCs w:val="28"/>
          <w:rtl/>
          <w:lang w:bidi="fa-IR"/>
        </w:rPr>
        <w:t xml:space="preserve">وقتی دو آبجکت مشابه رو باهم مقایسه </w:t>
      </w:r>
      <w:r w:rsidR="00E60FB5" w:rsidRPr="00EE2534">
        <w:rPr>
          <w:rFonts w:ascii="Shabnam" w:hAnsi="Shabnam" w:cs="Shabnam" w:hint="cs"/>
          <w:color w:val="404040" w:themeColor="text1" w:themeTint="BF"/>
          <w:sz w:val="28"/>
          <w:szCs w:val="28"/>
          <w:rtl/>
          <w:lang w:bidi="fa-IR"/>
        </w:rPr>
        <w:t>میکنیم خروجی چیه؟</w:t>
      </w:r>
    </w:p>
    <w:p w14:paraId="1DD2CCB6" w14:textId="3B041226" w:rsidR="00E60FB5" w:rsidRDefault="00E60FB5" w:rsidP="00E60FB5">
      <w:pPr>
        <w:bidi/>
        <w:rPr>
          <w:rFonts w:ascii="Shabnam" w:hAnsi="Shabnam" w:cs="Shabnam"/>
          <w:color w:val="404040" w:themeColor="text1" w:themeTint="BF"/>
          <w:sz w:val="24"/>
          <w:szCs w:val="24"/>
          <w:rtl/>
          <w:lang w:bidi="fa-IR"/>
        </w:rPr>
      </w:pPr>
    </w:p>
    <w:p w14:paraId="2638FFD7" w14:textId="35BD9969" w:rsidR="00E60FB5" w:rsidRPr="00EE2534" w:rsidRDefault="00E60FB5"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Const X = {a : 10}</w:t>
      </w:r>
    </w:p>
    <w:p w14:paraId="45B315A1" w14:textId="365AEC29" w:rsidR="00E60FB5" w:rsidRPr="00EE2534" w:rsidRDefault="00E60FB5"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Const Y = {a: 10}</w:t>
      </w:r>
    </w:p>
    <w:p w14:paraId="5922B2CA" w14:textId="2331DDAE" w:rsidR="00E60FB5" w:rsidRPr="00EE2534" w:rsidRDefault="00E60FB5" w:rsidP="00EE2534">
      <w:pPr>
        <w:rPr>
          <w:rFonts w:ascii="Shabnam" w:hAnsi="Shabnam" w:cs="Shabnam"/>
          <w:color w:val="0070C0"/>
          <w:sz w:val="24"/>
          <w:szCs w:val="24"/>
          <w:lang w:bidi="fa-IR"/>
        </w:rPr>
      </w:pPr>
    </w:p>
    <w:p w14:paraId="4B121E13" w14:textId="12446C64" w:rsidR="00E60FB5" w:rsidRPr="00EE2534" w:rsidRDefault="00E60FB5" w:rsidP="00EE2534">
      <w:pPr>
        <w:rPr>
          <w:rFonts w:ascii="Shabnam" w:hAnsi="Shabnam" w:cs="Shabnam"/>
          <w:color w:val="0070C0"/>
          <w:sz w:val="24"/>
          <w:szCs w:val="24"/>
          <w:lang w:bidi="fa-IR"/>
        </w:rPr>
      </w:pPr>
      <w:r w:rsidRPr="00EE2534">
        <w:rPr>
          <w:rFonts w:ascii="Shabnam" w:hAnsi="Shabnam" w:cs="Shabnam"/>
          <w:color w:val="0070C0"/>
          <w:sz w:val="24"/>
          <w:szCs w:val="24"/>
          <w:lang w:bidi="fa-IR"/>
        </w:rPr>
        <w:t xml:space="preserve">Console.log(X === Y)           false </w:t>
      </w:r>
    </w:p>
    <w:p w14:paraId="65FEEA3A" w14:textId="7F6CB238" w:rsidR="00E60FB5" w:rsidRDefault="00E60FB5" w:rsidP="00E60FB5">
      <w:pPr>
        <w:bidi/>
        <w:rPr>
          <w:rFonts w:ascii="Shabnam" w:hAnsi="Shabnam" w:cs="Shabnam"/>
          <w:color w:val="404040" w:themeColor="text1" w:themeTint="BF"/>
          <w:sz w:val="24"/>
          <w:szCs w:val="24"/>
          <w:lang w:bidi="fa-IR"/>
        </w:rPr>
      </w:pPr>
    </w:p>
    <w:p w14:paraId="07FE17EA" w14:textId="25D1C051" w:rsidR="00E60FB5" w:rsidRPr="005314F7" w:rsidRDefault="00E60FB5" w:rsidP="00E60FB5">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وقتی 2 آبجکت رو باهم دیگر مقایسه میکینم این آدرس یا رفرنس اوناست که باهم دیگه مقایسه میشه نه ظاهر اون ها</w:t>
      </w:r>
    </w:p>
    <w:p w14:paraId="7ACBA236" w14:textId="711AFA0F" w:rsidR="00E60FB5" w:rsidRDefault="00E60FB5" w:rsidP="00E60FB5">
      <w:pPr>
        <w:bidi/>
        <w:rPr>
          <w:rFonts w:ascii="Shabnam" w:hAnsi="Shabnam" w:cs="Shabnam"/>
          <w:color w:val="404040" w:themeColor="text1" w:themeTint="BF"/>
          <w:sz w:val="24"/>
          <w:szCs w:val="24"/>
          <w:rtl/>
          <w:lang w:bidi="fa-IR"/>
        </w:rPr>
      </w:pPr>
    </w:p>
    <w:p w14:paraId="32F808D0" w14:textId="48B3308A" w:rsidR="00E60FB5" w:rsidRPr="00EE2534" w:rsidRDefault="00E60FB5" w:rsidP="00EE2534">
      <w:pPr>
        <w:pStyle w:val="ListParagraph"/>
        <w:numPr>
          <w:ilvl w:val="0"/>
          <w:numId w:val="22"/>
        </w:numPr>
        <w:bidi/>
        <w:rPr>
          <w:rFonts w:ascii="Shabnam" w:hAnsi="Shabnam" w:cs="Shabnam"/>
          <w:color w:val="3A3A3A" w:themeColor="background2" w:themeShade="40"/>
          <w:sz w:val="28"/>
          <w:szCs w:val="28"/>
          <w:rtl/>
          <w:lang w:bidi="fa-IR"/>
        </w:rPr>
      </w:pPr>
      <w:r w:rsidRPr="00EE2534">
        <w:rPr>
          <w:rFonts w:ascii="Shabnam" w:hAnsi="Shabnam" w:cs="Shabnam" w:hint="cs"/>
          <w:color w:val="3A3A3A" w:themeColor="background2" w:themeShade="40"/>
          <w:sz w:val="28"/>
          <w:szCs w:val="28"/>
          <w:rtl/>
          <w:lang w:bidi="fa-IR"/>
        </w:rPr>
        <w:t xml:space="preserve">ما چه زمانی میتونیم از مقایسه 2 آبجکت مشابه خروجی </w:t>
      </w:r>
      <w:r w:rsidRPr="00EE2534">
        <w:rPr>
          <w:rFonts w:ascii="Shabnam" w:hAnsi="Shabnam" w:cs="Shabnam"/>
          <w:color w:val="3A3A3A" w:themeColor="background2" w:themeShade="40"/>
          <w:sz w:val="28"/>
          <w:szCs w:val="28"/>
          <w:lang w:bidi="fa-IR"/>
        </w:rPr>
        <w:t>True</w:t>
      </w:r>
      <w:r w:rsidRPr="00EE2534">
        <w:rPr>
          <w:rFonts w:ascii="Shabnam" w:hAnsi="Shabnam" w:cs="Shabnam" w:hint="cs"/>
          <w:color w:val="3A3A3A" w:themeColor="background2" w:themeShade="40"/>
          <w:sz w:val="28"/>
          <w:szCs w:val="28"/>
          <w:rtl/>
          <w:lang w:bidi="fa-IR"/>
        </w:rPr>
        <w:t xml:space="preserve"> بگیریم ؟ </w:t>
      </w:r>
    </w:p>
    <w:p w14:paraId="77A8DD9E" w14:textId="77777777" w:rsidR="00E60FB5" w:rsidRPr="00EE2534" w:rsidRDefault="00E60FB5" w:rsidP="00EE2534">
      <w:pPr>
        <w:rPr>
          <w:rFonts w:ascii="Shabnam" w:hAnsi="Shabnam" w:cs="Shabnam"/>
          <w:color w:val="0070C0"/>
          <w:sz w:val="24"/>
          <w:szCs w:val="24"/>
          <w:lang w:bidi="fa-IR"/>
        </w:rPr>
      </w:pPr>
    </w:p>
    <w:p w14:paraId="21ED0E69" w14:textId="227EDB1E" w:rsidR="00E60FB5" w:rsidRPr="00EE2534" w:rsidRDefault="00E60FB5"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Cosnt X = {a : 10}</w:t>
      </w:r>
    </w:p>
    <w:p w14:paraId="6454360A" w14:textId="1E647C56" w:rsidR="00E60FB5" w:rsidRPr="00EE2534" w:rsidRDefault="00E60FB5" w:rsidP="00EE2534">
      <w:pPr>
        <w:rPr>
          <w:rFonts w:ascii="Shabnam" w:hAnsi="Shabnam" w:cs="Shabnam"/>
          <w:color w:val="0070C0"/>
          <w:sz w:val="24"/>
          <w:szCs w:val="24"/>
          <w:lang w:bidi="fa-IR"/>
        </w:rPr>
      </w:pPr>
      <w:r w:rsidRPr="00EE2534">
        <w:rPr>
          <w:rFonts w:ascii="Shabnam" w:hAnsi="Shabnam" w:cs="Shabnam"/>
          <w:color w:val="0070C0"/>
          <w:sz w:val="24"/>
          <w:szCs w:val="24"/>
          <w:lang w:bidi="fa-IR"/>
        </w:rPr>
        <w:t xml:space="preserve">Const Y = X </w:t>
      </w:r>
    </w:p>
    <w:p w14:paraId="10029FE0" w14:textId="77E54152" w:rsidR="00E60FB5" w:rsidRPr="00EE2534" w:rsidRDefault="00E60FB5"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Console.log(X === Y)         true</w:t>
      </w:r>
    </w:p>
    <w:p w14:paraId="3107EE8F" w14:textId="244B00CB" w:rsidR="00E60FB5" w:rsidRDefault="00E60FB5" w:rsidP="00E60FB5">
      <w:pPr>
        <w:bidi/>
        <w:rPr>
          <w:rFonts w:ascii="Shabnam" w:hAnsi="Shabnam" w:cs="Shabnam"/>
          <w:color w:val="404040" w:themeColor="text1" w:themeTint="BF"/>
          <w:sz w:val="24"/>
          <w:szCs w:val="24"/>
          <w:lang w:bidi="fa-IR"/>
        </w:rPr>
      </w:pPr>
    </w:p>
    <w:p w14:paraId="6C6A321A" w14:textId="00326DA4" w:rsidR="00E60FB5" w:rsidRPr="005314F7" w:rsidRDefault="00E60FB5" w:rsidP="00E60FB5">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این حالت مقدار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نمیریزیم تو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بلکه آدرسشو نسبت میدیم به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p w14:paraId="29A4E899" w14:textId="367BFC04" w:rsidR="00E60FB5" w:rsidRDefault="00E60FB5" w:rsidP="00E60FB5">
      <w:pPr>
        <w:bidi/>
        <w:rPr>
          <w:rFonts w:ascii="Shabnam" w:hAnsi="Shabnam" w:cs="Shabnam"/>
          <w:color w:val="404040" w:themeColor="text1" w:themeTint="BF"/>
          <w:sz w:val="24"/>
          <w:szCs w:val="24"/>
          <w:rtl/>
          <w:lang w:bidi="fa-IR"/>
        </w:rPr>
      </w:pPr>
    </w:p>
    <w:p w14:paraId="488A4CC8" w14:textId="6005882E" w:rsidR="00E60FB5" w:rsidRPr="00EE2534" w:rsidRDefault="00E60FB5"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hint="cs"/>
          <w:color w:val="404040" w:themeColor="text1" w:themeTint="BF"/>
          <w:sz w:val="28"/>
          <w:szCs w:val="28"/>
          <w:rtl/>
          <w:lang w:bidi="fa-IR"/>
        </w:rPr>
        <w:t xml:space="preserve">عملگر </w:t>
      </w:r>
      <w:r w:rsidRPr="00EE2534">
        <w:rPr>
          <w:rFonts w:ascii="Shabnam" w:hAnsi="Shabnam" w:cs="Shabnam"/>
          <w:color w:val="404040" w:themeColor="text1" w:themeTint="BF"/>
          <w:sz w:val="28"/>
          <w:szCs w:val="28"/>
          <w:lang w:bidi="fa-IR"/>
        </w:rPr>
        <w:t xml:space="preserve">Double Not !! </w:t>
      </w:r>
      <w:r w:rsidRPr="00EE2534">
        <w:rPr>
          <w:rFonts w:ascii="Shabnam" w:hAnsi="Shabnam" w:cs="Shabnam" w:hint="cs"/>
          <w:color w:val="404040" w:themeColor="text1" w:themeTint="BF"/>
          <w:sz w:val="28"/>
          <w:szCs w:val="28"/>
          <w:rtl/>
          <w:lang w:bidi="fa-IR"/>
        </w:rPr>
        <w:t xml:space="preserve"> چیکار میکنه؟</w:t>
      </w:r>
    </w:p>
    <w:p w14:paraId="4F46255A" w14:textId="5113C2F7" w:rsidR="00E60FB5" w:rsidRDefault="00E60FB5" w:rsidP="00E60FB5">
      <w:pPr>
        <w:bidi/>
        <w:rPr>
          <w:rFonts w:ascii="Shabnam" w:hAnsi="Shabnam" w:cs="Shabnam"/>
          <w:color w:val="404040" w:themeColor="text1" w:themeTint="BF"/>
          <w:sz w:val="24"/>
          <w:szCs w:val="24"/>
          <w:rtl/>
          <w:lang w:bidi="fa-IR"/>
        </w:rPr>
      </w:pPr>
    </w:p>
    <w:p w14:paraId="7E2B4C54" w14:textId="6CC4D081" w:rsidR="00E60FB5" w:rsidRPr="005314F7" w:rsidRDefault="00E60FB5" w:rsidP="00E60FB5">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وقتی !! قبل از مقدار یا عبارتی قرار میگیره ، مقدار یا عبارت اون رو به حالت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تبدیل میکنه یعنی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یا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w:t>
      </w:r>
    </w:p>
    <w:p w14:paraId="557FD614" w14:textId="2444A8CA" w:rsidR="00E60FB5" w:rsidRPr="00EE2534" w:rsidRDefault="00E60FB5" w:rsidP="00E60FB5">
      <w:pPr>
        <w:bidi/>
        <w:rPr>
          <w:rFonts w:ascii="Shabnam" w:hAnsi="Shabnam" w:cs="Shabnam"/>
          <w:color w:val="0070C0"/>
          <w:sz w:val="24"/>
          <w:szCs w:val="24"/>
          <w:rtl/>
          <w:lang w:bidi="fa-IR"/>
        </w:rPr>
      </w:pPr>
    </w:p>
    <w:p w14:paraId="6C0FBE25" w14:textId="2E65E985" w:rsidR="00E60FB5" w:rsidRPr="00EE2534" w:rsidRDefault="00E60FB5" w:rsidP="00E60FB5">
      <w:pPr>
        <w:rPr>
          <w:rFonts w:ascii="Shabnam" w:hAnsi="Shabnam" w:cs="Shabnam"/>
          <w:color w:val="0070C0"/>
          <w:sz w:val="24"/>
          <w:szCs w:val="24"/>
          <w:lang w:bidi="fa-IR"/>
        </w:rPr>
      </w:pPr>
      <w:r w:rsidRPr="00EE2534">
        <w:rPr>
          <w:rFonts w:ascii="Shabnam" w:hAnsi="Shabnam" w:cs="Shabnam"/>
          <w:color w:val="0070C0"/>
          <w:sz w:val="24"/>
          <w:szCs w:val="24"/>
          <w:lang w:bidi="fa-IR"/>
        </w:rPr>
        <w:t xml:space="preserve">Console.log(!! null )                  =&gt;             false </w:t>
      </w:r>
    </w:p>
    <w:p w14:paraId="16BC6331" w14:textId="0B766C36" w:rsidR="00E60FB5" w:rsidRPr="00EE2534" w:rsidRDefault="00E60FB5" w:rsidP="00E60FB5">
      <w:pPr>
        <w:rPr>
          <w:rFonts w:ascii="Shabnam" w:hAnsi="Shabnam" w:cs="Shabnam"/>
          <w:color w:val="0070C0"/>
          <w:sz w:val="24"/>
          <w:szCs w:val="24"/>
          <w:lang w:bidi="fa-IR"/>
        </w:rPr>
      </w:pPr>
      <w:r w:rsidRPr="00EE2534">
        <w:rPr>
          <w:rFonts w:ascii="Shabnam" w:hAnsi="Shabnam" w:cs="Shabnam"/>
          <w:color w:val="0070C0"/>
          <w:sz w:val="24"/>
          <w:szCs w:val="24"/>
          <w:lang w:bidi="fa-IR"/>
        </w:rPr>
        <w:t>Console.log(!! undefined )        =&gt;             false</w:t>
      </w:r>
    </w:p>
    <w:p w14:paraId="5921F7BB" w14:textId="024B88C8" w:rsidR="00E60FB5" w:rsidRPr="00EE2534" w:rsidRDefault="00E60FB5" w:rsidP="00E60FB5">
      <w:pPr>
        <w:rPr>
          <w:rFonts w:ascii="Shabnam" w:hAnsi="Shabnam" w:cs="Shabnam"/>
          <w:color w:val="0070C0"/>
          <w:sz w:val="24"/>
          <w:szCs w:val="24"/>
          <w:lang w:bidi="fa-IR"/>
        </w:rPr>
      </w:pPr>
      <w:r w:rsidRPr="00EE2534">
        <w:rPr>
          <w:rFonts w:ascii="Shabnam" w:hAnsi="Shabnam" w:cs="Shabnam"/>
          <w:color w:val="0070C0"/>
          <w:sz w:val="24"/>
          <w:szCs w:val="24"/>
          <w:lang w:bidi="fa-IR"/>
        </w:rPr>
        <w:t>Console.log(!! ‘ ‘ )                      =&gt;             false</w:t>
      </w:r>
    </w:p>
    <w:p w14:paraId="26CB1F39" w14:textId="02138C64" w:rsidR="00E60FB5" w:rsidRPr="00EE2534" w:rsidRDefault="00E60FB5" w:rsidP="00E60FB5">
      <w:pPr>
        <w:rPr>
          <w:rFonts w:ascii="Shabnam" w:hAnsi="Shabnam" w:cs="Shabnam"/>
          <w:color w:val="0070C0"/>
          <w:sz w:val="24"/>
          <w:szCs w:val="24"/>
          <w:lang w:bidi="fa-IR"/>
        </w:rPr>
      </w:pPr>
      <w:r w:rsidRPr="00EE2534">
        <w:rPr>
          <w:rFonts w:ascii="Shabnam" w:hAnsi="Shabnam" w:cs="Shabnam"/>
          <w:color w:val="0070C0"/>
          <w:sz w:val="24"/>
          <w:szCs w:val="24"/>
          <w:lang w:bidi="fa-IR"/>
        </w:rPr>
        <w:t>Console.log(!! 0 )                       =&gt;            false</w:t>
      </w:r>
    </w:p>
    <w:p w14:paraId="42FD8A9B" w14:textId="3512162B" w:rsidR="00E60FB5" w:rsidRPr="00EE2534" w:rsidRDefault="00E60FB5" w:rsidP="00E60FB5">
      <w:pPr>
        <w:rPr>
          <w:rFonts w:ascii="Shabnam" w:hAnsi="Shabnam" w:cs="Shabnam"/>
          <w:color w:val="0070C0"/>
          <w:sz w:val="24"/>
          <w:szCs w:val="24"/>
          <w:lang w:bidi="fa-IR"/>
        </w:rPr>
      </w:pPr>
      <w:r w:rsidRPr="00EE2534">
        <w:rPr>
          <w:rFonts w:ascii="Shabnam" w:hAnsi="Shabnam" w:cs="Shabnam"/>
          <w:color w:val="0070C0"/>
          <w:sz w:val="24"/>
          <w:szCs w:val="24"/>
          <w:lang w:bidi="fa-IR"/>
        </w:rPr>
        <w:t>Console.log(!! Nan)                   =&gt;             false</w:t>
      </w:r>
    </w:p>
    <w:p w14:paraId="11E94E09" w14:textId="3E635DA7" w:rsidR="00E60FB5" w:rsidRPr="00EE2534" w:rsidRDefault="00E60FB5" w:rsidP="00E60FB5">
      <w:pPr>
        <w:rPr>
          <w:rFonts w:ascii="Shabnam" w:hAnsi="Shabnam" w:cs="Shabnam"/>
          <w:color w:val="0070C0"/>
          <w:sz w:val="24"/>
          <w:szCs w:val="24"/>
          <w:lang w:bidi="fa-IR"/>
        </w:rPr>
      </w:pPr>
    </w:p>
    <w:p w14:paraId="050C93DB" w14:textId="4E90F746" w:rsidR="00E60FB5" w:rsidRPr="00EE2534" w:rsidRDefault="00E60FB5" w:rsidP="00E60FB5">
      <w:pPr>
        <w:rPr>
          <w:rFonts w:ascii="Shabnam" w:hAnsi="Shabnam" w:cs="Shabnam"/>
          <w:color w:val="0070C0"/>
          <w:sz w:val="24"/>
          <w:szCs w:val="24"/>
          <w:lang w:bidi="fa-IR"/>
        </w:rPr>
      </w:pPr>
    </w:p>
    <w:p w14:paraId="2A6B138B" w14:textId="20A7A552" w:rsidR="00E60FB5" w:rsidRPr="00EE2534" w:rsidRDefault="00E60FB5" w:rsidP="00E60FB5">
      <w:pPr>
        <w:rPr>
          <w:rFonts w:ascii="Shabnam" w:hAnsi="Shabnam" w:cs="Shabnam"/>
          <w:color w:val="0070C0"/>
          <w:sz w:val="24"/>
          <w:szCs w:val="24"/>
          <w:lang w:bidi="fa-IR"/>
        </w:rPr>
      </w:pPr>
      <w:r w:rsidRPr="00EE2534">
        <w:rPr>
          <w:rFonts w:ascii="Shabnam" w:hAnsi="Shabnam" w:cs="Shabnam"/>
          <w:color w:val="0070C0"/>
          <w:sz w:val="24"/>
          <w:szCs w:val="24"/>
          <w:lang w:bidi="fa-IR"/>
        </w:rPr>
        <w:t xml:space="preserve">Console.log(!! {} )                      =&gt;               true </w:t>
      </w:r>
    </w:p>
    <w:p w14:paraId="5A7DEF2A" w14:textId="0014E400" w:rsidR="00E60FB5" w:rsidRPr="00EE2534" w:rsidRDefault="00E60FB5" w:rsidP="00E60FB5">
      <w:pPr>
        <w:rPr>
          <w:rFonts w:ascii="Shabnam" w:hAnsi="Shabnam" w:cs="Shabnam"/>
          <w:color w:val="0070C0"/>
          <w:sz w:val="24"/>
          <w:szCs w:val="24"/>
          <w:lang w:bidi="fa-IR"/>
        </w:rPr>
      </w:pPr>
      <w:r w:rsidRPr="00EE2534">
        <w:rPr>
          <w:rFonts w:ascii="Shabnam" w:hAnsi="Shabnam" w:cs="Shabnam"/>
          <w:color w:val="0070C0"/>
          <w:sz w:val="24"/>
          <w:szCs w:val="24"/>
          <w:lang w:bidi="fa-IR"/>
        </w:rPr>
        <w:lastRenderedPageBreak/>
        <w:t>Console.log(!! [] )                       =&gt;               true</w:t>
      </w:r>
    </w:p>
    <w:p w14:paraId="3C7B932A" w14:textId="439C4EEC" w:rsidR="00E60FB5" w:rsidRPr="00EE2534" w:rsidRDefault="00E60FB5" w:rsidP="00E60FB5">
      <w:pPr>
        <w:rPr>
          <w:rFonts w:ascii="Shabnam" w:hAnsi="Shabnam" w:cs="Shabnam"/>
          <w:color w:val="0070C0"/>
          <w:sz w:val="24"/>
          <w:szCs w:val="24"/>
          <w:lang w:bidi="fa-IR"/>
        </w:rPr>
      </w:pPr>
      <w:r w:rsidRPr="00EE2534">
        <w:rPr>
          <w:rFonts w:ascii="Shabnam" w:hAnsi="Shabnam" w:cs="Shabnam"/>
          <w:color w:val="0070C0"/>
          <w:sz w:val="24"/>
          <w:szCs w:val="24"/>
          <w:lang w:bidi="fa-IR"/>
        </w:rPr>
        <w:t>Console.log(!! 1</w:t>
      </w:r>
      <w:r w:rsidR="00CA559F" w:rsidRPr="00EE2534">
        <w:rPr>
          <w:rFonts w:ascii="Shabnam" w:hAnsi="Shabnam" w:cs="Shabnam"/>
          <w:color w:val="0070C0"/>
          <w:sz w:val="24"/>
          <w:szCs w:val="24"/>
          <w:lang w:bidi="fa-IR"/>
        </w:rPr>
        <w:t xml:space="preserve">)                        =&gt;              true </w:t>
      </w:r>
    </w:p>
    <w:p w14:paraId="5E8C985D" w14:textId="52BDFF73" w:rsidR="00CA559F" w:rsidRPr="00EE2534" w:rsidRDefault="00CA559F" w:rsidP="00E60FB5">
      <w:pPr>
        <w:rPr>
          <w:rFonts w:ascii="Shabnam" w:hAnsi="Shabnam" w:cs="Shabnam"/>
          <w:color w:val="0070C0"/>
          <w:sz w:val="24"/>
          <w:szCs w:val="24"/>
          <w:lang w:bidi="fa-IR"/>
        </w:rPr>
      </w:pPr>
    </w:p>
    <w:p w14:paraId="5DFDCC8C" w14:textId="581003FD" w:rsidR="00CA559F" w:rsidRPr="00EE2534" w:rsidRDefault="00CA559F"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hint="cs"/>
          <w:color w:val="404040" w:themeColor="text1" w:themeTint="BF"/>
          <w:sz w:val="28"/>
          <w:szCs w:val="28"/>
          <w:rtl/>
          <w:lang w:bidi="fa-IR"/>
        </w:rPr>
        <w:t xml:space="preserve">چجوری توی یک خط یک خط یک عبارت رو محاسبه کنیم ؟ </w:t>
      </w:r>
    </w:p>
    <w:p w14:paraId="7975F20C" w14:textId="3CD3C134" w:rsidR="00CA559F" w:rsidRPr="00EE2534" w:rsidRDefault="00CA559F" w:rsidP="00EE2534">
      <w:pPr>
        <w:rPr>
          <w:rFonts w:ascii="Shabnam" w:hAnsi="Shabnam" w:cs="Shabnam"/>
          <w:color w:val="0070C0"/>
          <w:sz w:val="24"/>
          <w:szCs w:val="24"/>
          <w:rtl/>
          <w:lang w:bidi="fa-IR"/>
        </w:rPr>
      </w:pPr>
    </w:p>
    <w:p w14:paraId="22A7B1B2" w14:textId="3576A732"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Inline Evaluation</w:t>
      </w:r>
    </w:p>
    <w:p w14:paraId="23F8F2D2" w14:textId="20882AF9" w:rsidR="00CA559F" w:rsidRPr="00EE2534" w:rsidRDefault="00CA559F" w:rsidP="00EE2534">
      <w:pPr>
        <w:rPr>
          <w:rFonts w:ascii="Shabnam" w:hAnsi="Shabnam" w:cs="Shabnam"/>
          <w:color w:val="0070C0"/>
          <w:sz w:val="24"/>
          <w:szCs w:val="24"/>
          <w:lang w:bidi="fa-IR"/>
        </w:rPr>
      </w:pPr>
    </w:p>
    <w:p w14:paraId="22E54D47" w14:textId="66897E45"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Function addFive (num) {</w:t>
      </w:r>
    </w:p>
    <w:p w14:paraId="49272B10" w14:textId="5A0F4A29" w:rsidR="00CA559F" w:rsidRPr="00EE2534" w:rsidRDefault="00CA559F" w:rsidP="00EE2534">
      <w:pPr>
        <w:ind w:firstLine="720"/>
        <w:rPr>
          <w:rFonts w:ascii="Shabnam" w:hAnsi="Shabnam" w:cs="Shabnam"/>
          <w:color w:val="0070C0"/>
          <w:sz w:val="24"/>
          <w:szCs w:val="24"/>
          <w:lang w:bidi="fa-IR"/>
        </w:rPr>
      </w:pPr>
      <w:r w:rsidRPr="00EE2534">
        <w:rPr>
          <w:rFonts w:ascii="Shabnam" w:hAnsi="Shabnam" w:cs="Shabnam"/>
          <w:color w:val="0070C0"/>
          <w:sz w:val="24"/>
          <w:szCs w:val="24"/>
          <w:lang w:bidi="fa-IR"/>
        </w:rPr>
        <w:t>Return num + 5;</w:t>
      </w:r>
    </w:p>
    <w:p w14:paraId="179CDB91" w14:textId="0332E149"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 xml:space="preserve">} </w:t>
      </w:r>
    </w:p>
    <w:p w14:paraId="51F95FB9" w14:textId="6FB04911"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Let X = 5;</w:t>
      </w:r>
    </w:p>
    <w:p w14:paraId="58F00670" w14:textId="2B95B16E" w:rsidR="00CA559F" w:rsidRDefault="00CA559F" w:rsidP="00EE2534">
      <w:pPr>
        <w:rPr>
          <w:rFonts w:ascii="Shabnam" w:hAnsi="Shabnam" w:cs="Shabnam"/>
          <w:color w:val="404040" w:themeColor="text1" w:themeTint="BF"/>
          <w:sz w:val="24"/>
          <w:szCs w:val="24"/>
          <w:lang w:bidi="fa-IR"/>
        </w:rPr>
      </w:pPr>
      <w:r w:rsidRPr="00EE2534">
        <w:rPr>
          <w:rFonts w:ascii="Shabnam" w:hAnsi="Shabnam" w:cs="Shabnam"/>
          <w:color w:val="0070C0"/>
          <w:sz w:val="24"/>
          <w:szCs w:val="24"/>
          <w:lang w:bidi="fa-IR"/>
        </w:rPr>
        <w:t>X++;</w:t>
      </w:r>
    </w:p>
    <w:p w14:paraId="28C48834" w14:textId="6A039076"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X = addFive(X);</w:t>
      </w:r>
    </w:p>
    <w:p w14:paraId="25C9DC14" w14:textId="7CAE929D"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X = X * 2;</w:t>
      </w:r>
    </w:p>
    <w:p w14:paraId="503B7BBB" w14:textId="10498311"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 xml:space="preserve">X = X </w:t>
      </w:r>
      <w:r w:rsidRPr="00EE2534">
        <w:rPr>
          <w:rFonts w:ascii="Arial" w:hAnsi="Arial" w:cs="Arial"/>
          <w:color w:val="0070C0"/>
          <w:sz w:val="24"/>
          <w:szCs w:val="24"/>
          <w:lang w:bidi="fa-IR"/>
        </w:rPr>
        <w:t>–</w:t>
      </w:r>
      <w:r w:rsidRPr="00EE2534">
        <w:rPr>
          <w:rFonts w:ascii="Shabnam" w:hAnsi="Shabnam" w:cs="Shabnam"/>
          <w:color w:val="0070C0"/>
          <w:sz w:val="24"/>
          <w:szCs w:val="24"/>
          <w:lang w:bidi="fa-IR"/>
        </w:rPr>
        <w:t xml:space="preserve"> 5;</w:t>
      </w:r>
    </w:p>
    <w:p w14:paraId="6F35E363" w14:textId="4D5640D6"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X = X + 10;</w:t>
      </w:r>
    </w:p>
    <w:p w14:paraId="01023F37" w14:textId="552D9E19" w:rsidR="00CA559F" w:rsidRDefault="00CA559F" w:rsidP="00CA559F">
      <w:pPr>
        <w:bidi/>
        <w:rPr>
          <w:rFonts w:ascii="Shabnam" w:hAnsi="Shabnam" w:cs="Shabnam"/>
          <w:color w:val="404040" w:themeColor="text1" w:themeTint="BF"/>
          <w:sz w:val="24"/>
          <w:szCs w:val="24"/>
          <w:lang w:bidi="fa-IR"/>
        </w:rPr>
      </w:pPr>
      <w:r>
        <w:rPr>
          <w:rFonts w:ascii="Shabnam" w:hAnsi="Shabnam" w:cs="Shabnam"/>
          <w:color w:val="404040" w:themeColor="text1" w:themeTint="BF"/>
          <w:sz w:val="24"/>
          <w:szCs w:val="24"/>
          <w:lang w:bidi="fa-IR"/>
        </w:rPr>
        <w:t xml:space="preserve">  </w:t>
      </w:r>
    </w:p>
    <w:p w14:paraId="58B3F149" w14:textId="1DEB46CF" w:rsidR="00CA559F" w:rsidRDefault="00CA559F" w:rsidP="00CA559F">
      <w:pPr>
        <w:bidi/>
        <w:rPr>
          <w:rFonts w:ascii="Shabnam" w:hAnsi="Shabnam" w:cs="Shabnam"/>
          <w:color w:val="404040" w:themeColor="text1" w:themeTint="BF"/>
          <w:sz w:val="24"/>
          <w:szCs w:val="24"/>
          <w:rtl/>
          <w:lang w:bidi="fa-IR"/>
        </w:rPr>
      </w:pPr>
      <w:r>
        <w:rPr>
          <w:rFonts w:ascii="Shabnam" w:hAnsi="Shabnam" w:cs="Shabnam" w:hint="cs"/>
          <w:color w:val="404040" w:themeColor="text1" w:themeTint="BF"/>
          <w:sz w:val="24"/>
          <w:szCs w:val="24"/>
          <w:rtl/>
          <w:lang w:bidi="fa-IR"/>
        </w:rPr>
        <w:t>روش دوم =&gt;      (در یک خط )</w:t>
      </w:r>
    </w:p>
    <w:p w14:paraId="6608453E" w14:textId="665557C1" w:rsidR="00CA559F" w:rsidRPr="00EE2534" w:rsidRDefault="00CA559F" w:rsidP="00EE2534">
      <w:pPr>
        <w:rPr>
          <w:rFonts w:ascii="Shabnam" w:hAnsi="Shabnam" w:cs="Shabnam"/>
          <w:color w:val="0070C0"/>
          <w:sz w:val="24"/>
          <w:szCs w:val="24"/>
          <w:rtl/>
          <w:lang w:bidi="fa-IR"/>
        </w:rPr>
      </w:pPr>
    </w:p>
    <w:p w14:paraId="73146718" w14:textId="48AA1A72" w:rsidR="00CA559F" w:rsidRPr="00EE2534" w:rsidRDefault="00CA559F" w:rsidP="00EE2534">
      <w:pPr>
        <w:rPr>
          <w:rFonts w:ascii="Shabnam" w:hAnsi="Shabnam" w:cs="Shabnam"/>
          <w:color w:val="0070C0"/>
          <w:sz w:val="24"/>
          <w:szCs w:val="24"/>
          <w:lang w:bidi="fa-IR"/>
        </w:rPr>
      </w:pPr>
      <w:r w:rsidRPr="00EE2534">
        <w:rPr>
          <w:rFonts w:ascii="Shabnam" w:hAnsi="Shabnam" w:cs="Shabnam"/>
          <w:color w:val="0070C0"/>
          <w:sz w:val="24"/>
          <w:szCs w:val="24"/>
          <w:lang w:bidi="fa-IR"/>
        </w:rPr>
        <w:t>X = ( X++ , X = AddFive(X) , X *= 2 , X-= 5 , X+= 10 )</w:t>
      </w:r>
    </w:p>
    <w:p w14:paraId="40C55929" w14:textId="274D344B" w:rsidR="00CA559F" w:rsidRPr="005314F7" w:rsidRDefault="00CA559F" w:rsidP="00CA559F">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عبارت هارو داخل پارانتز مینویسیم و با کاما از هم دیگه جدا میکنیم.</w:t>
      </w:r>
    </w:p>
    <w:p w14:paraId="57DBD65E" w14:textId="27BBCC09" w:rsidR="00CA559F" w:rsidRPr="005314F7" w:rsidRDefault="00CA559F" w:rsidP="00CA559F">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058AB6" w14:textId="37D40DFB" w:rsidR="00CA559F" w:rsidRPr="00EE2534" w:rsidRDefault="00CA559F" w:rsidP="00EE2534">
      <w:pPr>
        <w:pStyle w:val="ListParagraph"/>
        <w:numPr>
          <w:ilvl w:val="0"/>
          <w:numId w:val="22"/>
        </w:numPr>
        <w:bidi/>
        <w:rPr>
          <w:rFonts w:ascii="Shabnam" w:hAnsi="Shabnam" w:cs="Shabnam"/>
          <w:color w:val="3A3A3A" w:themeColor="background2" w:themeShade="40"/>
          <w:sz w:val="28"/>
          <w:szCs w:val="28"/>
          <w:rtl/>
          <w:lang w:bidi="fa-IR"/>
        </w:rPr>
      </w:pPr>
      <w:r w:rsidRPr="00EE2534">
        <w:rPr>
          <w:rFonts w:ascii="Shabnam" w:hAnsi="Shabnam" w:cs="Shabnam"/>
          <w:color w:val="3A3A3A" w:themeColor="background2" w:themeShade="40"/>
          <w:sz w:val="28"/>
          <w:szCs w:val="28"/>
          <w:lang w:bidi="fa-IR"/>
        </w:rPr>
        <w:t xml:space="preserve">Scope </w:t>
      </w:r>
      <w:r w:rsidRPr="00EE2534">
        <w:rPr>
          <w:rFonts w:ascii="Shabnam" w:hAnsi="Shabnam" w:cs="Shabnam" w:hint="cs"/>
          <w:color w:val="3A3A3A" w:themeColor="background2" w:themeShade="40"/>
          <w:sz w:val="28"/>
          <w:szCs w:val="28"/>
          <w:rtl/>
          <w:lang w:bidi="fa-IR"/>
        </w:rPr>
        <w:t xml:space="preserve"> چیست ؟ </w:t>
      </w:r>
    </w:p>
    <w:p w14:paraId="5D291A24" w14:textId="0CDCCD9E" w:rsidR="00CA559F" w:rsidRPr="00EE2534" w:rsidRDefault="00CA559F" w:rsidP="00CA559F">
      <w:pPr>
        <w:bidi/>
        <w:rPr>
          <w:rFonts w:ascii="Shabnam" w:hAnsi="Shabnam" w:cs="Shabnam"/>
          <w:color w:val="3A3A3A" w:themeColor="background2" w:themeShade="40"/>
          <w:sz w:val="28"/>
          <w:szCs w:val="28"/>
          <w:rtl/>
          <w:lang w:bidi="fa-IR"/>
        </w:rPr>
      </w:pPr>
    </w:p>
    <w:p w14:paraId="0DC8E784" w14:textId="19ED4EB4" w:rsidR="00CA559F" w:rsidRPr="005314F7" w:rsidRDefault="00CA559F" w:rsidP="00CA559F">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404040" w:themeColor="text1" w:themeTint="BF"/>
          <w:sz w:val="24"/>
          <w:szCs w:val="24"/>
          <w:lang w:bidi="fa-IR"/>
        </w:rPr>
        <w:t xml:space="preserve">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یا حوزه به جاهایی تو برنامه نویسی گفته میشه که مثلا متغیری تعریف میشه و آن متغیر در آن حوزه قابل استفاده و دسترس که ما 3 مدل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داریم : </w:t>
      </w:r>
    </w:p>
    <w:p w14:paraId="3FF10557" w14:textId="1C66AC0E" w:rsidR="00CA559F" w:rsidRDefault="00CA559F" w:rsidP="00CA559F">
      <w:pPr>
        <w:bidi/>
        <w:rPr>
          <w:rFonts w:ascii="Shabnam" w:hAnsi="Shabnam" w:cs="Shabnam"/>
          <w:color w:val="404040" w:themeColor="text1" w:themeTint="BF"/>
          <w:sz w:val="24"/>
          <w:szCs w:val="24"/>
          <w:rtl/>
          <w:lang w:bidi="fa-IR"/>
        </w:rPr>
      </w:pPr>
    </w:p>
    <w:p w14:paraId="29E35992" w14:textId="4EC9A3B3" w:rsidR="00CA559F" w:rsidRPr="00EE2534" w:rsidRDefault="00CA559F" w:rsidP="00CA559F">
      <w:pPr>
        <w:pStyle w:val="ListParagraph"/>
        <w:numPr>
          <w:ilvl w:val="0"/>
          <w:numId w:val="19"/>
        </w:numPr>
        <w:rPr>
          <w:rFonts w:ascii="Shabnam" w:hAnsi="Shabnam" w:cs="Shabnam"/>
          <w:color w:val="0070C0"/>
          <w:sz w:val="24"/>
          <w:szCs w:val="24"/>
          <w:lang w:bidi="fa-IR"/>
        </w:rPr>
      </w:pPr>
      <w:r w:rsidRPr="00EE2534">
        <w:rPr>
          <w:rFonts w:ascii="Shabnam" w:hAnsi="Shabnam" w:cs="Shabnam"/>
          <w:color w:val="0070C0"/>
          <w:sz w:val="24"/>
          <w:szCs w:val="24"/>
          <w:lang w:bidi="fa-IR"/>
        </w:rPr>
        <w:t xml:space="preserve">Global Scope </w:t>
      </w:r>
    </w:p>
    <w:p w14:paraId="504B956E" w14:textId="1D2BEBE6" w:rsidR="00CA559F" w:rsidRPr="00EE2534" w:rsidRDefault="00CA559F" w:rsidP="00CA559F">
      <w:pPr>
        <w:pStyle w:val="ListParagraph"/>
        <w:numPr>
          <w:ilvl w:val="0"/>
          <w:numId w:val="19"/>
        </w:numPr>
        <w:rPr>
          <w:rFonts w:ascii="Shabnam" w:hAnsi="Shabnam" w:cs="Shabnam"/>
          <w:color w:val="0070C0"/>
          <w:sz w:val="24"/>
          <w:szCs w:val="24"/>
          <w:lang w:bidi="fa-IR"/>
        </w:rPr>
      </w:pPr>
      <w:r w:rsidRPr="00EE2534">
        <w:rPr>
          <w:rFonts w:ascii="Shabnam" w:hAnsi="Shabnam" w:cs="Shabnam"/>
          <w:color w:val="0070C0"/>
          <w:sz w:val="24"/>
          <w:szCs w:val="24"/>
          <w:lang w:bidi="fa-IR"/>
        </w:rPr>
        <w:t>Local Scope (function Scope)</w:t>
      </w:r>
    </w:p>
    <w:p w14:paraId="39059C50" w14:textId="0F00AC31" w:rsidR="00CA559F" w:rsidRPr="00EE2534" w:rsidRDefault="00CA559F" w:rsidP="00CA559F">
      <w:pPr>
        <w:pStyle w:val="ListParagraph"/>
        <w:numPr>
          <w:ilvl w:val="0"/>
          <w:numId w:val="19"/>
        </w:numPr>
        <w:rPr>
          <w:rFonts w:ascii="Shabnam" w:hAnsi="Shabnam" w:cs="Shabnam"/>
          <w:color w:val="0070C0"/>
          <w:sz w:val="24"/>
          <w:szCs w:val="24"/>
          <w:lang w:bidi="fa-IR"/>
        </w:rPr>
      </w:pPr>
      <w:r w:rsidRPr="00EE2534">
        <w:rPr>
          <w:rFonts w:ascii="Shabnam" w:hAnsi="Shabnam" w:cs="Shabnam"/>
          <w:color w:val="0070C0"/>
          <w:sz w:val="24"/>
          <w:szCs w:val="24"/>
          <w:lang w:bidi="fa-IR"/>
        </w:rPr>
        <w:t>Block Scope</w:t>
      </w:r>
    </w:p>
    <w:p w14:paraId="27DA83FB" w14:textId="5265E762" w:rsidR="00CA559F" w:rsidRPr="00EE2534" w:rsidRDefault="00CA559F" w:rsidP="00EE2534">
      <w:pPr>
        <w:ind w:left="360"/>
        <w:rPr>
          <w:rFonts w:ascii="Shabnam" w:hAnsi="Shabnam" w:cs="Shabnam"/>
          <w:color w:val="0070C0"/>
          <w:sz w:val="24"/>
          <w:szCs w:val="24"/>
          <w:rtl/>
          <w:lang w:bidi="fa-IR"/>
        </w:rPr>
      </w:pPr>
    </w:p>
    <w:p w14:paraId="2A6A769D" w14:textId="5C511FB0" w:rsidR="00CA559F" w:rsidRPr="00EE2534" w:rsidRDefault="00CA559F" w:rsidP="00EE2534">
      <w:pPr>
        <w:pStyle w:val="ListParagraph"/>
        <w:numPr>
          <w:ilvl w:val="0"/>
          <w:numId w:val="20"/>
        </w:numPr>
        <w:bidi/>
        <w:rPr>
          <w:rFonts w:ascii="Shabnam" w:hAnsi="Shabnam" w:cs="Shabnam"/>
          <w:color w:val="0070C0"/>
          <w:sz w:val="24"/>
          <w:szCs w:val="24"/>
          <w:lang w:bidi="fa-IR"/>
        </w:rPr>
      </w:pPr>
      <w:r w:rsidRPr="00EE2534">
        <w:rPr>
          <w:rFonts w:ascii="Shabnam" w:hAnsi="Shabnam" w:cs="Shabnam"/>
          <w:color w:val="00B050"/>
          <w:sz w:val="24"/>
          <w:szCs w:val="24"/>
          <w:lang w:bidi="fa-IR"/>
        </w:rPr>
        <w:t xml:space="preserve">Global scope </w:t>
      </w:r>
      <w:r w:rsidRPr="00EE2534">
        <w:rPr>
          <w:rFonts w:ascii="Shabnam" w:hAnsi="Shabnam" w:cs="Shabnam" w:hint="cs"/>
          <w:color w:val="00B050"/>
          <w:sz w:val="24"/>
          <w:szCs w:val="24"/>
          <w:rtl/>
          <w:lang w:bidi="fa-IR"/>
        </w:rPr>
        <w:t xml:space="preserve"> </w:t>
      </w:r>
    </w:p>
    <w:p w14:paraId="2F39829F" w14:textId="5F3F6B1D" w:rsidR="00CA559F" w:rsidRPr="00EE2534" w:rsidRDefault="00CA559F" w:rsidP="00EE2534">
      <w:pPr>
        <w:ind w:left="360"/>
        <w:rPr>
          <w:rFonts w:ascii="Shabnam" w:hAnsi="Shabnam" w:cs="Shabnam"/>
          <w:color w:val="0070C0"/>
          <w:sz w:val="24"/>
          <w:szCs w:val="24"/>
          <w:rtl/>
          <w:lang w:bidi="fa-IR"/>
        </w:rPr>
      </w:pPr>
    </w:p>
    <w:p w14:paraId="1EFD17AC" w14:textId="62C16FE9" w:rsidR="00CA559F" w:rsidRPr="00EE2534" w:rsidRDefault="00CA559F" w:rsidP="00EE2534">
      <w:pPr>
        <w:ind w:left="720"/>
        <w:rPr>
          <w:rFonts w:ascii="Shabnam" w:hAnsi="Shabnam" w:cs="Shabnam"/>
          <w:color w:val="0070C0"/>
          <w:sz w:val="24"/>
          <w:szCs w:val="24"/>
          <w:lang w:bidi="fa-IR"/>
        </w:rPr>
      </w:pPr>
      <w:r w:rsidRPr="00EE2534">
        <w:rPr>
          <w:rFonts w:ascii="Shabnam" w:hAnsi="Shabnam" w:cs="Shabnam"/>
          <w:color w:val="0070C0"/>
          <w:sz w:val="24"/>
          <w:szCs w:val="24"/>
          <w:lang w:bidi="fa-IR"/>
        </w:rPr>
        <w:t>Var user = ‘sina;</w:t>
      </w:r>
    </w:p>
    <w:p w14:paraId="31EF165C" w14:textId="3C39A3A9" w:rsidR="00CA559F" w:rsidRPr="00EE2534" w:rsidRDefault="00CA559F" w:rsidP="00EE2534">
      <w:pPr>
        <w:ind w:left="720"/>
        <w:rPr>
          <w:rFonts w:ascii="Shabnam" w:hAnsi="Shabnam" w:cs="Shabnam"/>
          <w:color w:val="0070C0"/>
          <w:sz w:val="24"/>
          <w:szCs w:val="24"/>
          <w:lang w:bidi="fa-IR"/>
        </w:rPr>
      </w:pPr>
    </w:p>
    <w:p w14:paraId="0A4854E0" w14:textId="228F1397" w:rsidR="00CA559F" w:rsidRPr="00EE2534" w:rsidRDefault="00CA559F" w:rsidP="00EE2534">
      <w:pPr>
        <w:ind w:left="720"/>
        <w:rPr>
          <w:rFonts w:ascii="Shabnam" w:hAnsi="Shabnam" w:cs="Shabnam"/>
          <w:color w:val="0070C0"/>
          <w:sz w:val="24"/>
          <w:szCs w:val="24"/>
          <w:lang w:bidi="fa-IR"/>
        </w:rPr>
      </w:pPr>
      <w:r w:rsidRPr="00EE2534">
        <w:rPr>
          <w:rFonts w:ascii="Shabnam" w:hAnsi="Shabnam" w:cs="Shabnam"/>
          <w:color w:val="0070C0"/>
          <w:sz w:val="24"/>
          <w:szCs w:val="24"/>
          <w:lang w:bidi="fa-IR"/>
        </w:rPr>
        <w:t>Function Person() {</w:t>
      </w:r>
    </w:p>
    <w:p w14:paraId="65EF4811" w14:textId="6856E8EC" w:rsidR="00CA559F" w:rsidRPr="00EE2534" w:rsidRDefault="00CA559F" w:rsidP="00EE2534">
      <w:pPr>
        <w:ind w:left="720"/>
        <w:rPr>
          <w:rFonts w:ascii="Shabnam" w:hAnsi="Shabnam" w:cs="Shabnam"/>
          <w:color w:val="0070C0"/>
          <w:sz w:val="24"/>
          <w:szCs w:val="24"/>
          <w:lang w:bidi="fa-IR"/>
        </w:rPr>
      </w:pPr>
      <w:r w:rsidRPr="00EE2534">
        <w:rPr>
          <w:rFonts w:ascii="Shabnam" w:hAnsi="Shabnam" w:cs="Shabnam"/>
          <w:color w:val="0070C0"/>
          <w:sz w:val="24"/>
          <w:szCs w:val="24"/>
          <w:lang w:bidi="fa-IR"/>
        </w:rPr>
        <w:t>Console.log(user);</w:t>
      </w:r>
    </w:p>
    <w:p w14:paraId="6932A3E9" w14:textId="2FBDDB44" w:rsidR="00CA559F" w:rsidRPr="00EE2534" w:rsidRDefault="00CA559F" w:rsidP="00EE2534">
      <w:pPr>
        <w:ind w:left="720"/>
        <w:rPr>
          <w:rFonts w:ascii="Shabnam" w:hAnsi="Shabnam" w:cs="Shabnam"/>
          <w:color w:val="0070C0"/>
          <w:sz w:val="24"/>
          <w:szCs w:val="24"/>
          <w:lang w:bidi="fa-IR"/>
        </w:rPr>
      </w:pPr>
      <w:r w:rsidRPr="00EE2534">
        <w:rPr>
          <w:rFonts w:ascii="Shabnam" w:hAnsi="Shabnam" w:cs="Shabnam"/>
          <w:color w:val="0070C0"/>
          <w:sz w:val="24"/>
          <w:szCs w:val="24"/>
          <w:lang w:bidi="fa-IR"/>
        </w:rPr>
        <w:t>}</w:t>
      </w:r>
    </w:p>
    <w:p w14:paraId="219183D1" w14:textId="7BCC5D16" w:rsidR="00CA559F" w:rsidRPr="00EE2534" w:rsidRDefault="00C54E80" w:rsidP="00EE2534">
      <w:pPr>
        <w:ind w:left="720"/>
        <w:rPr>
          <w:rFonts w:ascii="Shabnam" w:hAnsi="Shabnam" w:cs="Shabnam"/>
          <w:color w:val="0070C0"/>
          <w:sz w:val="24"/>
          <w:szCs w:val="24"/>
          <w:lang w:bidi="fa-IR"/>
        </w:rPr>
      </w:pPr>
      <w:r w:rsidRPr="00EE2534">
        <w:rPr>
          <w:rFonts w:ascii="Shabnam" w:hAnsi="Shabnam" w:cs="Shabnam"/>
          <w:color w:val="0070C0"/>
          <w:sz w:val="24"/>
          <w:szCs w:val="24"/>
          <w:lang w:bidi="fa-IR"/>
        </w:rPr>
        <w:t>Person();           =&gt; sina</w:t>
      </w:r>
    </w:p>
    <w:p w14:paraId="6A1C1352" w14:textId="521E1438" w:rsidR="00C54E80" w:rsidRPr="00EE2534" w:rsidRDefault="00C54E80" w:rsidP="00EE2534">
      <w:pPr>
        <w:ind w:left="720"/>
        <w:rPr>
          <w:rFonts w:ascii="Shabnam" w:hAnsi="Shabnam" w:cs="Shabnam"/>
          <w:color w:val="0070C0"/>
          <w:sz w:val="24"/>
          <w:szCs w:val="24"/>
          <w:lang w:bidi="fa-IR"/>
        </w:rPr>
      </w:pPr>
    </w:p>
    <w:p w14:paraId="66FA839B" w14:textId="3397B44A" w:rsidR="00C54E80" w:rsidRPr="00EE2534" w:rsidRDefault="00C54E80" w:rsidP="00EE2534">
      <w:pPr>
        <w:ind w:left="720"/>
        <w:rPr>
          <w:rFonts w:ascii="Shabnam" w:hAnsi="Shabnam" w:cs="Shabnam"/>
          <w:color w:val="0070C0"/>
          <w:sz w:val="24"/>
          <w:szCs w:val="24"/>
          <w:lang w:bidi="fa-IR"/>
        </w:rPr>
      </w:pPr>
    </w:p>
    <w:p w14:paraId="5DEC52B3" w14:textId="4DD78D67" w:rsidR="00C54E80" w:rsidRPr="00EE2534" w:rsidRDefault="00C54E80" w:rsidP="00EE2534">
      <w:pPr>
        <w:pStyle w:val="ListParagraph"/>
        <w:numPr>
          <w:ilvl w:val="0"/>
          <w:numId w:val="20"/>
        </w:numPr>
        <w:bidi/>
        <w:rPr>
          <w:rFonts w:ascii="Shabnam" w:hAnsi="Shabnam" w:cs="Shabnam"/>
          <w:color w:val="00B050"/>
          <w:sz w:val="24"/>
          <w:szCs w:val="24"/>
          <w:lang w:bidi="fa-IR"/>
        </w:rPr>
      </w:pPr>
      <w:r w:rsidRPr="00EE2534">
        <w:rPr>
          <w:rFonts w:ascii="Shabnam" w:hAnsi="Shabnam" w:cs="Shabnam"/>
          <w:color w:val="00B050"/>
          <w:sz w:val="24"/>
          <w:szCs w:val="24"/>
          <w:lang w:bidi="fa-IR"/>
        </w:rPr>
        <w:lastRenderedPageBreak/>
        <w:t>Local scope</w:t>
      </w:r>
    </w:p>
    <w:p w14:paraId="615886FA" w14:textId="70D434D3" w:rsidR="00C54E80" w:rsidRPr="00EE2534" w:rsidRDefault="00C54E80" w:rsidP="00EE2534">
      <w:pPr>
        <w:pStyle w:val="ListParagraph"/>
        <w:rPr>
          <w:rFonts w:ascii="Shabnam" w:hAnsi="Shabnam" w:cs="Shabnam"/>
          <w:color w:val="0070C0"/>
          <w:sz w:val="24"/>
          <w:szCs w:val="24"/>
          <w:rtl/>
          <w:lang w:bidi="fa-IR"/>
        </w:rPr>
      </w:pPr>
    </w:p>
    <w:p w14:paraId="26D913AA" w14:textId="6C69EE06" w:rsidR="00C54E80" w:rsidRPr="00EE2534" w:rsidRDefault="00C54E80" w:rsidP="00EE2534">
      <w:pPr>
        <w:pStyle w:val="ListParagraph"/>
        <w:rPr>
          <w:rFonts w:ascii="Shabnam" w:hAnsi="Shabnam" w:cs="Shabnam"/>
          <w:color w:val="0070C0"/>
          <w:sz w:val="24"/>
          <w:szCs w:val="24"/>
          <w:lang w:bidi="fa-IR"/>
        </w:rPr>
      </w:pPr>
      <w:r w:rsidRPr="00EE2534">
        <w:rPr>
          <w:rFonts w:ascii="Shabnam" w:hAnsi="Shabnam" w:cs="Shabnam"/>
          <w:color w:val="0070C0"/>
          <w:sz w:val="24"/>
          <w:szCs w:val="24"/>
          <w:lang w:bidi="fa-IR"/>
        </w:rPr>
        <w:t>Function Person() {</w:t>
      </w:r>
    </w:p>
    <w:p w14:paraId="36DD4D66" w14:textId="418B3791" w:rsidR="00C54E80" w:rsidRPr="00EE2534" w:rsidRDefault="00C54E80" w:rsidP="00EE2534">
      <w:pPr>
        <w:pStyle w:val="ListParagraph"/>
        <w:rPr>
          <w:rFonts w:ascii="Shabnam" w:hAnsi="Shabnam" w:cs="Shabnam"/>
          <w:color w:val="0070C0"/>
          <w:sz w:val="24"/>
          <w:szCs w:val="24"/>
          <w:lang w:bidi="fa-IR"/>
        </w:rPr>
      </w:pPr>
      <w:r w:rsidRPr="00EE2534">
        <w:rPr>
          <w:rFonts w:ascii="Shabnam" w:hAnsi="Shabnam" w:cs="Shabnam"/>
          <w:color w:val="0070C0"/>
          <w:sz w:val="24"/>
          <w:szCs w:val="24"/>
          <w:lang w:bidi="fa-IR"/>
        </w:rPr>
        <w:t>Var user = ‘sina’</w:t>
      </w:r>
    </w:p>
    <w:p w14:paraId="14DF8EFE" w14:textId="69DFCA47" w:rsidR="00C54E80" w:rsidRPr="00EE2534" w:rsidRDefault="00C54E80" w:rsidP="00EE2534">
      <w:pPr>
        <w:pStyle w:val="ListParagraph"/>
        <w:rPr>
          <w:rFonts w:ascii="Shabnam" w:hAnsi="Shabnam" w:cs="Shabnam"/>
          <w:color w:val="0070C0"/>
          <w:sz w:val="24"/>
          <w:szCs w:val="24"/>
          <w:lang w:bidi="fa-IR"/>
        </w:rPr>
      </w:pPr>
      <w:r w:rsidRPr="00EE2534">
        <w:rPr>
          <w:rFonts w:ascii="Shabnam" w:hAnsi="Shabnam" w:cs="Shabnam"/>
          <w:color w:val="0070C0"/>
          <w:sz w:val="24"/>
          <w:szCs w:val="24"/>
          <w:lang w:bidi="fa-IR"/>
        </w:rPr>
        <w:t>}</w:t>
      </w:r>
    </w:p>
    <w:p w14:paraId="495FF7C2" w14:textId="2AD0941F" w:rsidR="00C54E80" w:rsidRPr="00EE2534" w:rsidRDefault="00C54E80" w:rsidP="00EE2534">
      <w:pPr>
        <w:pStyle w:val="ListParagraph"/>
        <w:rPr>
          <w:rFonts w:ascii="Shabnam" w:hAnsi="Shabnam" w:cs="Shabnam"/>
          <w:color w:val="0070C0"/>
          <w:sz w:val="24"/>
          <w:szCs w:val="24"/>
          <w:lang w:bidi="fa-IR"/>
        </w:rPr>
      </w:pPr>
      <w:r w:rsidRPr="00EE2534">
        <w:rPr>
          <w:rFonts w:ascii="Shabnam" w:hAnsi="Shabnam" w:cs="Shabnam"/>
          <w:color w:val="0070C0"/>
          <w:sz w:val="24"/>
          <w:szCs w:val="24"/>
          <w:lang w:bidi="fa-IR"/>
        </w:rPr>
        <w:t>Console.log(user)            =&gt; user is not defined</w:t>
      </w:r>
    </w:p>
    <w:p w14:paraId="1ECF2355" w14:textId="0B8B44F4" w:rsidR="00C54E80" w:rsidRPr="005314F7" w:rsidRDefault="00C54E80" w:rsidP="00EE2534">
      <w:pPr>
        <w:pStyle w:val="ListParagraph"/>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CC406" w14:textId="2FA90C31" w:rsidR="00B3394B" w:rsidRDefault="00C54E80" w:rsidP="00B3394B">
      <w:pPr>
        <w:pStyle w:val="ListParagraph"/>
        <w:bidi/>
        <w:rPr>
          <w:rFonts w:ascii="Shabnam" w:hAnsi="Shabnam" w:cs="Shabnam"/>
          <w:color w:val="404040" w:themeColor="text1" w:themeTint="BF"/>
          <w:sz w:val="24"/>
          <w:szCs w:val="24"/>
          <w:rtl/>
          <w:lang w:bidi="fa-IR"/>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clocal scope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متغ</w:t>
      </w:r>
      <w:r w:rsidR="00B3394B"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یرهایی که داخل </w:t>
      </w:r>
      <w:r w:rsidR="00B3394B"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00B3394B"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تعریف میکنیم بیرون از </w:t>
      </w:r>
      <w:r w:rsidR="00B3394B"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00B3394B"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آن ها دسترسی نداریم </w:t>
      </w:r>
      <w:r w:rsidR="00B3394B">
        <w:rPr>
          <w:rFonts w:ascii="Shabnam" w:hAnsi="Shabnam" w:cs="Shabnam" w:hint="cs"/>
          <w:color w:val="404040" w:themeColor="text1" w:themeTint="BF"/>
          <w:sz w:val="24"/>
          <w:szCs w:val="24"/>
          <w:rtl/>
          <w:lang w:bidi="fa-IR"/>
        </w:rPr>
        <w:t>.</w:t>
      </w:r>
    </w:p>
    <w:p w14:paraId="03458EEB" w14:textId="1E887C0E" w:rsidR="00B3394B" w:rsidRDefault="00B3394B" w:rsidP="00B3394B">
      <w:pPr>
        <w:pStyle w:val="ListParagraph"/>
        <w:bidi/>
        <w:rPr>
          <w:rFonts w:ascii="Shabnam" w:hAnsi="Shabnam" w:cs="Shabnam"/>
          <w:color w:val="404040" w:themeColor="text1" w:themeTint="BF"/>
          <w:sz w:val="24"/>
          <w:szCs w:val="24"/>
          <w:rtl/>
          <w:lang w:bidi="fa-IR"/>
        </w:rPr>
      </w:pPr>
    </w:p>
    <w:p w14:paraId="750BDEC8" w14:textId="6BFD1341" w:rsidR="00B3394B" w:rsidRPr="00EE2534" w:rsidRDefault="00B3394B" w:rsidP="00B3394B">
      <w:pPr>
        <w:pStyle w:val="ListParagraph"/>
        <w:numPr>
          <w:ilvl w:val="0"/>
          <w:numId w:val="20"/>
        </w:numPr>
        <w:bidi/>
        <w:rPr>
          <w:rFonts w:ascii="Shabnam" w:hAnsi="Shabnam" w:cs="Shabnam"/>
          <w:color w:val="00B050"/>
          <w:sz w:val="24"/>
          <w:szCs w:val="24"/>
          <w:lang w:bidi="fa-IR"/>
        </w:rPr>
      </w:pPr>
      <w:r w:rsidRPr="00EE2534">
        <w:rPr>
          <w:rFonts w:ascii="Shabnam" w:hAnsi="Shabnam" w:cs="Shabnam"/>
          <w:color w:val="00B050"/>
          <w:sz w:val="24"/>
          <w:szCs w:val="24"/>
          <w:lang w:bidi="fa-IR"/>
        </w:rPr>
        <w:t>Block Scope</w:t>
      </w:r>
    </w:p>
    <w:p w14:paraId="66D892E8" w14:textId="011A8BBF" w:rsidR="00B3394B" w:rsidRDefault="00B3394B" w:rsidP="00B3394B">
      <w:pPr>
        <w:bidi/>
        <w:rPr>
          <w:rFonts w:ascii="Shabnam" w:hAnsi="Shabnam" w:cs="Shabnam"/>
          <w:color w:val="404040" w:themeColor="text1" w:themeTint="BF"/>
          <w:sz w:val="24"/>
          <w:szCs w:val="24"/>
          <w:lang w:bidi="fa-IR"/>
        </w:rPr>
      </w:pPr>
    </w:p>
    <w:p w14:paraId="726FC0ED" w14:textId="463624ED" w:rsidR="00B3394B" w:rsidRDefault="00B3394B" w:rsidP="00B3394B">
      <w:pPr>
        <w:bidi/>
        <w:rPr>
          <w:rFonts w:ascii="Shabnam" w:hAnsi="Shabnam" w:cs="Shabnam"/>
          <w:color w:val="404040" w:themeColor="text1" w:themeTint="BF"/>
          <w:sz w:val="24"/>
          <w:szCs w:val="24"/>
          <w:rtl/>
          <w:lang w:bidi="fa-IR"/>
        </w:rPr>
      </w:pP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scope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جاوااسکریپت در آپدیت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Es6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معرفی کرد و مختص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 Const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میباشد که داخل یک {} نوشته میشن.</w:t>
      </w:r>
    </w:p>
    <w:p w14:paraId="26336401" w14:textId="1C903961" w:rsidR="00B3394B" w:rsidRDefault="00B3394B" w:rsidP="00B3394B">
      <w:pPr>
        <w:bidi/>
        <w:rPr>
          <w:rFonts w:ascii="Shabnam" w:hAnsi="Shabnam" w:cs="Shabnam"/>
          <w:color w:val="404040" w:themeColor="text1" w:themeTint="BF"/>
          <w:sz w:val="24"/>
          <w:szCs w:val="24"/>
          <w:rtl/>
          <w:lang w:bidi="fa-IR"/>
        </w:rPr>
      </w:pPr>
    </w:p>
    <w:p w14:paraId="63F60EDC" w14:textId="0AF83263" w:rsidR="00B3394B" w:rsidRPr="00EE2534" w:rsidRDefault="00B3394B" w:rsidP="00EE2534">
      <w:pPr>
        <w:rPr>
          <w:rFonts w:ascii="Shabnam" w:hAnsi="Shabnam" w:cs="Shabnam"/>
          <w:color w:val="0070C0"/>
          <w:sz w:val="24"/>
          <w:szCs w:val="24"/>
          <w:lang w:bidi="fa-IR"/>
        </w:rPr>
      </w:pPr>
    </w:p>
    <w:p w14:paraId="6EB1B217" w14:textId="46306B91"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4A9B6128" w14:textId="367C72DC"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Let X = 10;</w:t>
      </w:r>
    </w:p>
    <w:p w14:paraId="5F4F2D13" w14:textId="19FD1961"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Const Y = 20;</w:t>
      </w:r>
    </w:p>
    <w:p w14:paraId="1DC34F05" w14:textId="6F6B407A"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Var Z = 30;</w:t>
      </w:r>
    </w:p>
    <w:p w14:paraId="00958D3F" w14:textId="4E5B7AF0"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7CE33C07" w14:textId="77777777" w:rsidR="00B3394B" w:rsidRPr="005314F7" w:rsidRDefault="00B3394B" w:rsidP="00B3394B">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به متغیر هایی که داخل این بلاک ها نوشته میشن در حوزه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scope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میباشن و خارج از این آبجکت غیر قابل دسترس میباشن و این موضوع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در بر نمیگیره و قابل دسترسه.</w:t>
      </w:r>
    </w:p>
    <w:p w14:paraId="1B1B0534" w14:textId="77777777" w:rsidR="00B3394B" w:rsidRPr="005314F7" w:rsidRDefault="00B3394B" w:rsidP="00B3394B">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D635A" w14:textId="77777777" w:rsidR="00B3394B" w:rsidRPr="00EE2534" w:rsidRDefault="00B3394B" w:rsidP="00EE2534">
      <w:pPr>
        <w:pStyle w:val="ListParagraph"/>
        <w:numPr>
          <w:ilvl w:val="0"/>
          <w:numId w:val="22"/>
        </w:numPr>
        <w:bidi/>
        <w:rPr>
          <w:rFonts w:ascii="Shabnam" w:hAnsi="Shabnam" w:cs="Shabnam"/>
          <w:color w:val="3A3A3A" w:themeColor="background2" w:themeShade="40"/>
          <w:sz w:val="28"/>
          <w:szCs w:val="28"/>
          <w:rtl/>
          <w:lang w:bidi="fa-IR"/>
        </w:rPr>
      </w:pPr>
      <w:r w:rsidRPr="00EE2534">
        <w:rPr>
          <w:rFonts w:ascii="Shabnam" w:hAnsi="Shabnam" w:cs="Shabnam"/>
          <w:color w:val="3A3A3A" w:themeColor="background2" w:themeShade="40"/>
          <w:sz w:val="28"/>
          <w:szCs w:val="28"/>
          <w:lang w:bidi="fa-IR"/>
        </w:rPr>
        <w:t xml:space="preserve">Hoisting </w:t>
      </w:r>
      <w:r w:rsidRPr="00EE2534">
        <w:rPr>
          <w:rFonts w:ascii="Shabnam" w:hAnsi="Shabnam" w:cs="Shabnam" w:hint="cs"/>
          <w:color w:val="3A3A3A" w:themeColor="background2" w:themeShade="40"/>
          <w:sz w:val="28"/>
          <w:szCs w:val="28"/>
          <w:rtl/>
          <w:lang w:bidi="fa-IR"/>
        </w:rPr>
        <w:t xml:space="preserve"> چیست ؟ </w:t>
      </w:r>
    </w:p>
    <w:p w14:paraId="230B3471" w14:textId="77777777" w:rsidR="00B3394B" w:rsidRDefault="00B3394B" w:rsidP="00B3394B">
      <w:pPr>
        <w:bidi/>
        <w:rPr>
          <w:rFonts w:ascii="Shabnam" w:hAnsi="Shabnam" w:cs="Shabnam"/>
          <w:color w:val="404040" w:themeColor="text1" w:themeTint="BF"/>
          <w:sz w:val="24"/>
          <w:szCs w:val="24"/>
          <w:rtl/>
          <w:lang w:bidi="fa-IR"/>
        </w:rPr>
      </w:pPr>
    </w:p>
    <w:p w14:paraId="39E0F108" w14:textId="77777777" w:rsidR="00B3394B" w:rsidRPr="005314F7" w:rsidRDefault="00B3394B" w:rsidP="00B3394B">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معنی به معنای بالا بردن میباشد . و در جاوااسکریپت به این معناست که قبل از اجرای واقعی که تمام متغیر ها و توابع به بالاترین قسمت حوزه خودشون جا به جا میشن . به این اتفاق میکن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E656ED" w14:textId="77777777" w:rsidR="00B3394B" w:rsidRDefault="00B3394B" w:rsidP="00B3394B">
      <w:pPr>
        <w:bidi/>
        <w:rPr>
          <w:rFonts w:ascii="Shabnam" w:hAnsi="Shabnam" w:cs="Shabnam"/>
          <w:color w:val="404040" w:themeColor="text1" w:themeTint="BF"/>
          <w:sz w:val="24"/>
          <w:szCs w:val="24"/>
          <w:rtl/>
          <w:lang w:bidi="fa-IR"/>
        </w:rPr>
      </w:pPr>
    </w:p>
    <w:p w14:paraId="30521C0E" w14:textId="77777777" w:rsidR="00B3394B" w:rsidRPr="00EE2534" w:rsidRDefault="00B3394B" w:rsidP="00EE2534">
      <w:pPr>
        <w:rPr>
          <w:rFonts w:ascii="Shabnam" w:hAnsi="Shabnam" w:cs="Shabnam"/>
          <w:color w:val="0070C0"/>
          <w:sz w:val="24"/>
          <w:szCs w:val="24"/>
          <w:rtl/>
          <w:lang w:bidi="fa-IR"/>
        </w:rPr>
      </w:pPr>
    </w:p>
    <w:p w14:paraId="0E31A7F8" w14:textId="77777777"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Hello()</w:t>
      </w:r>
    </w:p>
    <w:p w14:paraId="475291DC" w14:textId="77777777" w:rsidR="00B3394B" w:rsidRPr="00EE2534" w:rsidRDefault="00B3394B" w:rsidP="00EE2534">
      <w:pPr>
        <w:rPr>
          <w:rFonts w:ascii="Shabnam" w:hAnsi="Shabnam" w:cs="Shabnam"/>
          <w:color w:val="0070C0"/>
          <w:sz w:val="24"/>
          <w:szCs w:val="24"/>
          <w:lang w:bidi="fa-IR"/>
        </w:rPr>
      </w:pPr>
    </w:p>
    <w:p w14:paraId="6CF4E227" w14:textId="77777777" w:rsidR="00B3394B" w:rsidRPr="00EE2534" w:rsidRDefault="00B3394B" w:rsidP="00EE2534">
      <w:pPr>
        <w:rPr>
          <w:rFonts w:ascii="Shabnam" w:hAnsi="Shabnam" w:cs="Shabnam"/>
          <w:color w:val="0070C0"/>
          <w:sz w:val="24"/>
          <w:szCs w:val="24"/>
          <w:lang w:bidi="fa-IR"/>
        </w:rPr>
      </w:pPr>
    </w:p>
    <w:p w14:paraId="5E5C4341" w14:textId="77777777"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Function Hello() {</w:t>
      </w:r>
    </w:p>
    <w:p w14:paraId="76E26D28" w14:textId="77777777"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 xml:space="preserve">Console.log(‘Hello’);               =&gt; hello </w:t>
      </w:r>
    </w:p>
    <w:p w14:paraId="7C6D13EE" w14:textId="77777777" w:rsidR="00B3394B" w:rsidRPr="00EE2534" w:rsidRDefault="00B3394B"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1B6D307D" w14:textId="77777777" w:rsidR="00B3394B" w:rsidRDefault="00B3394B" w:rsidP="00B3394B">
      <w:pPr>
        <w:bidi/>
        <w:rPr>
          <w:rFonts w:ascii="Shabnam" w:hAnsi="Shabnam" w:cs="Shabnam"/>
          <w:color w:val="404040" w:themeColor="text1" w:themeTint="BF"/>
          <w:sz w:val="24"/>
          <w:szCs w:val="24"/>
          <w:lang w:bidi="fa-IR"/>
        </w:rPr>
      </w:pPr>
    </w:p>
    <w:p w14:paraId="468621B2" w14:textId="43181FE4" w:rsidR="00B3394B" w:rsidRPr="00EE2534" w:rsidRDefault="00B3394B"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hint="cs"/>
          <w:color w:val="404040" w:themeColor="text1" w:themeTint="BF"/>
          <w:sz w:val="28"/>
          <w:szCs w:val="28"/>
          <w:rtl/>
          <w:lang w:bidi="fa-IR"/>
        </w:rPr>
        <w:t xml:space="preserve">تفاوت </w:t>
      </w:r>
      <w:r w:rsidRPr="00EE2534">
        <w:rPr>
          <w:rFonts w:ascii="Shabnam" w:hAnsi="Shabnam" w:cs="Shabnam"/>
          <w:color w:val="404040" w:themeColor="text1" w:themeTint="BF"/>
          <w:sz w:val="28"/>
          <w:szCs w:val="28"/>
          <w:lang w:bidi="fa-IR"/>
        </w:rPr>
        <w:t>Hoisting</w:t>
      </w:r>
      <w:r w:rsidRPr="00EE2534">
        <w:rPr>
          <w:rFonts w:ascii="Shabnam" w:hAnsi="Shabnam" w:cs="Shabnam" w:hint="cs"/>
          <w:color w:val="404040" w:themeColor="text1" w:themeTint="BF"/>
          <w:sz w:val="28"/>
          <w:szCs w:val="28"/>
          <w:rtl/>
          <w:lang w:bidi="fa-IR"/>
        </w:rPr>
        <w:t xml:space="preserve"> در </w:t>
      </w:r>
      <w:r w:rsidRPr="00EE2534">
        <w:rPr>
          <w:rFonts w:ascii="Shabnam" w:hAnsi="Shabnam" w:cs="Shabnam"/>
          <w:color w:val="404040" w:themeColor="text1" w:themeTint="BF"/>
          <w:sz w:val="28"/>
          <w:szCs w:val="28"/>
          <w:lang w:bidi="fa-IR"/>
        </w:rPr>
        <w:t xml:space="preserve">let and var </w:t>
      </w:r>
      <w:r w:rsidRPr="00EE2534">
        <w:rPr>
          <w:rFonts w:ascii="Shabnam" w:hAnsi="Shabnam" w:cs="Shabnam" w:hint="cs"/>
          <w:color w:val="404040" w:themeColor="text1" w:themeTint="BF"/>
          <w:sz w:val="28"/>
          <w:szCs w:val="28"/>
          <w:rtl/>
          <w:lang w:bidi="fa-IR"/>
        </w:rPr>
        <w:t xml:space="preserve">  ؟ </w:t>
      </w:r>
    </w:p>
    <w:p w14:paraId="0F8C4858" w14:textId="13C01BA2" w:rsidR="00A60C05" w:rsidRPr="00EE2534" w:rsidRDefault="00A60C05" w:rsidP="00EE2534">
      <w:pPr>
        <w:rPr>
          <w:rFonts w:ascii="Shabnam" w:hAnsi="Shabnam" w:cs="Shabnam"/>
          <w:color w:val="0070C0"/>
          <w:sz w:val="24"/>
          <w:szCs w:val="24"/>
          <w:rtl/>
          <w:lang w:bidi="fa-IR"/>
        </w:rPr>
      </w:pPr>
    </w:p>
    <w:p w14:paraId="4BF0CA27" w14:textId="0D8FF69C"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lastRenderedPageBreak/>
        <w:t>Console.log(X)</w:t>
      </w:r>
    </w:p>
    <w:p w14:paraId="66F476DE" w14:textId="0803E6A5"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 xml:space="preserve">Let X = 10          =&gt; cannot acces ‘X’ berore initialization </w:t>
      </w:r>
    </w:p>
    <w:p w14:paraId="18B40E74" w14:textId="4E9B28B2" w:rsidR="00A60C05" w:rsidRPr="00EE2534" w:rsidRDefault="00A60C05" w:rsidP="00EE2534">
      <w:pPr>
        <w:rPr>
          <w:rFonts w:ascii="Shabnam" w:hAnsi="Shabnam" w:cs="Shabnam"/>
          <w:color w:val="0070C0"/>
          <w:sz w:val="24"/>
          <w:szCs w:val="24"/>
          <w:lang w:bidi="fa-IR"/>
        </w:rPr>
      </w:pPr>
    </w:p>
    <w:p w14:paraId="3175031D" w14:textId="71055031" w:rsidR="00A60C05" w:rsidRPr="00EE2534" w:rsidRDefault="00A60C05" w:rsidP="00EE2534">
      <w:pPr>
        <w:rPr>
          <w:rFonts w:ascii="Shabnam" w:hAnsi="Shabnam" w:cs="Shabnam"/>
          <w:color w:val="0070C0"/>
          <w:sz w:val="24"/>
          <w:szCs w:val="24"/>
          <w:lang w:bidi="fa-IR"/>
        </w:rPr>
      </w:pPr>
    </w:p>
    <w:p w14:paraId="73E24DC6" w14:textId="3221E71D"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Console.log(X)</w:t>
      </w:r>
    </w:p>
    <w:p w14:paraId="039088EE" w14:textId="28E198D1"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Var X = 10                     =&gt; undefined</w:t>
      </w:r>
    </w:p>
    <w:p w14:paraId="71B05D18" w14:textId="15F05363" w:rsidR="00A60C05" w:rsidRDefault="00A60C05" w:rsidP="00A60C05">
      <w:pPr>
        <w:bidi/>
        <w:rPr>
          <w:rFonts w:ascii="Shabnam" w:hAnsi="Shabnam" w:cs="Shabnam"/>
          <w:color w:val="404040" w:themeColor="text1" w:themeTint="BF"/>
          <w:sz w:val="24"/>
          <w:szCs w:val="24"/>
          <w:lang w:bidi="fa-IR"/>
        </w:rPr>
      </w:pPr>
    </w:p>
    <w:p w14:paraId="3FBBC592" w14:textId="21974C41" w:rsidR="00A60C05" w:rsidRDefault="00A60C05" w:rsidP="00A60C05">
      <w:pPr>
        <w:bidi/>
        <w:rPr>
          <w:rFonts w:ascii="Shabnam" w:hAnsi="Shabnam" w:cs="Shabnam"/>
          <w:color w:val="404040" w:themeColor="text1" w:themeTint="BF"/>
          <w:sz w:val="24"/>
          <w:szCs w:val="24"/>
          <w:lang w:bidi="fa-IR"/>
        </w:rPr>
      </w:pPr>
    </w:p>
    <w:p w14:paraId="445527C3" w14:textId="0DF8A1F1" w:rsidR="00A60C05" w:rsidRPr="00EE2534" w:rsidRDefault="00A60C05"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color w:val="404040" w:themeColor="text1" w:themeTint="BF"/>
          <w:sz w:val="28"/>
          <w:szCs w:val="28"/>
          <w:lang w:bidi="fa-IR"/>
        </w:rPr>
        <w:t>use strict</w:t>
      </w:r>
      <w:r w:rsidRPr="00EE2534">
        <w:rPr>
          <w:rFonts w:ascii="Shabnam" w:hAnsi="Shabnam" w:cs="Shabnam" w:hint="cs"/>
          <w:color w:val="404040" w:themeColor="text1" w:themeTint="BF"/>
          <w:sz w:val="28"/>
          <w:szCs w:val="28"/>
          <w:rtl/>
          <w:lang w:bidi="fa-IR"/>
        </w:rPr>
        <w:t xml:space="preserve"> چیکار میکنه؟ </w:t>
      </w:r>
    </w:p>
    <w:p w14:paraId="1669512D" w14:textId="615BEEC8" w:rsidR="00A60C05" w:rsidRDefault="00A60C05" w:rsidP="00A60C05">
      <w:pPr>
        <w:bidi/>
        <w:rPr>
          <w:rFonts w:ascii="Shabnam" w:hAnsi="Shabnam" w:cs="Shabnam"/>
          <w:color w:val="404040" w:themeColor="text1" w:themeTint="BF"/>
          <w:sz w:val="24"/>
          <w:szCs w:val="24"/>
          <w:rtl/>
          <w:lang w:bidi="fa-IR"/>
        </w:rPr>
      </w:pPr>
    </w:p>
    <w:p w14:paraId="1EE45AC8" w14:textId="3C85EB4A" w:rsidR="00A60C05" w:rsidRPr="005314F7" w:rsidRDefault="00A60C05" w:rsidP="00A60C05">
      <w:pPr>
        <w:bidi/>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برنامه رو موضف میکنه تا با سخت گیری بیشتری برسیش کنه</w:t>
      </w:r>
    </w:p>
    <w:p w14:paraId="3573482B" w14:textId="77777777" w:rsidR="00A60C05" w:rsidRDefault="00A60C05" w:rsidP="00B3394B">
      <w:pPr>
        <w:bidi/>
        <w:rPr>
          <w:rFonts w:ascii="Shabnam" w:hAnsi="Shabnam" w:cs="Shabnam"/>
          <w:color w:val="404040" w:themeColor="text1" w:themeTint="BF"/>
          <w:sz w:val="24"/>
          <w:szCs w:val="24"/>
          <w:rtl/>
          <w:lang w:bidi="fa-IR"/>
        </w:rPr>
      </w:pPr>
    </w:p>
    <w:p w14:paraId="1A9ABFC8" w14:textId="77777777" w:rsidR="00A60C05" w:rsidRDefault="00A60C05" w:rsidP="00A60C05">
      <w:pPr>
        <w:bidi/>
        <w:rPr>
          <w:rFonts w:ascii="Shabnam" w:hAnsi="Shabnam" w:cs="Shabnam"/>
          <w:color w:val="404040" w:themeColor="text1" w:themeTint="BF"/>
          <w:sz w:val="24"/>
          <w:szCs w:val="24"/>
          <w:rtl/>
          <w:lang w:bidi="fa-IR"/>
        </w:rPr>
      </w:pPr>
    </w:p>
    <w:p w14:paraId="481E4C3A" w14:textId="77777777" w:rsidR="00A60C05" w:rsidRPr="00EE2534" w:rsidRDefault="00A60C05"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color w:val="404040" w:themeColor="text1" w:themeTint="BF"/>
          <w:sz w:val="28"/>
          <w:szCs w:val="28"/>
          <w:lang w:bidi="fa-IR"/>
        </w:rPr>
        <w:t xml:space="preserve">Closure </w:t>
      </w:r>
      <w:r w:rsidRPr="00EE2534">
        <w:rPr>
          <w:rFonts w:ascii="Shabnam" w:hAnsi="Shabnam" w:cs="Shabnam" w:hint="cs"/>
          <w:color w:val="404040" w:themeColor="text1" w:themeTint="BF"/>
          <w:sz w:val="28"/>
          <w:szCs w:val="28"/>
          <w:rtl/>
          <w:lang w:bidi="fa-IR"/>
        </w:rPr>
        <w:t xml:space="preserve"> چیه ؟</w:t>
      </w:r>
    </w:p>
    <w:p w14:paraId="5575F50D" w14:textId="77777777" w:rsidR="00A60C05" w:rsidRDefault="00A60C05" w:rsidP="00A60C05">
      <w:pPr>
        <w:bidi/>
        <w:rPr>
          <w:rFonts w:ascii="Shabnam" w:hAnsi="Shabnam" w:cs="Shabnam"/>
          <w:color w:val="404040" w:themeColor="text1" w:themeTint="BF"/>
          <w:sz w:val="24"/>
          <w:szCs w:val="24"/>
          <w:rtl/>
          <w:lang w:bidi="fa-IR"/>
        </w:rPr>
      </w:pPr>
    </w:p>
    <w:p w14:paraId="612E970E"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به سادگی نوشتن یک تابع تو یک تابع دیگست.</w:t>
      </w:r>
    </w:p>
    <w:p w14:paraId="04FE3EBD"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9425F"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654DC"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این روش مشکلاتی هم دارد:</w:t>
      </w:r>
    </w:p>
    <w:p w14:paraId="209D6815"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77C745"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مشکل اول امنیت داده ست یا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Encapsulation </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5EE8B5"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C222E8"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طبق مثال زیر : </w:t>
      </w:r>
    </w:p>
    <w:p w14:paraId="186EE14C" w14:textId="77777777" w:rsidR="00A60C05" w:rsidRPr="005314F7" w:rsidRDefault="00A60C05" w:rsidP="00A60C0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اول یک متغیر تعریف میکنیم: </w:t>
      </w:r>
    </w:p>
    <w:p w14:paraId="34D0724A" w14:textId="77777777" w:rsidR="00A60C05" w:rsidRPr="00EE2534" w:rsidRDefault="00A60C05" w:rsidP="00EE2534">
      <w:pPr>
        <w:rPr>
          <w:rFonts w:ascii="Shabnam" w:hAnsi="Shabnam" w:cs="Shabnam"/>
          <w:color w:val="0070C0"/>
          <w:sz w:val="24"/>
          <w:szCs w:val="24"/>
          <w:lang w:bidi="fa-IR"/>
        </w:rPr>
      </w:pPr>
    </w:p>
    <w:p w14:paraId="4A3658B2" w14:textId="77777777"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Var counter = 0;</w:t>
      </w:r>
    </w:p>
    <w:p w14:paraId="41FB2295" w14:textId="77777777"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Function Jump() {</w:t>
      </w:r>
    </w:p>
    <w:p w14:paraId="436F777F" w14:textId="47F50311" w:rsidR="00A60C05" w:rsidRPr="00EE2534" w:rsidRDefault="00A60C05" w:rsidP="00EE2534">
      <w:pPr>
        <w:ind w:firstLine="720"/>
        <w:rPr>
          <w:rFonts w:ascii="Shabnam" w:hAnsi="Shabnam" w:cs="Shabnam"/>
          <w:color w:val="0070C0"/>
          <w:sz w:val="24"/>
          <w:szCs w:val="24"/>
          <w:lang w:bidi="fa-IR"/>
        </w:rPr>
      </w:pPr>
      <w:r w:rsidRPr="00EE2534">
        <w:rPr>
          <w:rFonts w:ascii="Shabnam" w:hAnsi="Shabnam" w:cs="Shabnam"/>
          <w:color w:val="0070C0"/>
          <w:sz w:val="24"/>
          <w:szCs w:val="24"/>
          <w:lang w:bidi="fa-IR"/>
        </w:rPr>
        <w:t>Counter</w:t>
      </w:r>
      <w:r w:rsidR="00EE2534">
        <w:rPr>
          <w:rFonts w:ascii="Shabnam" w:hAnsi="Shabnam" w:cs="Shabnam"/>
          <w:color w:val="0070C0"/>
          <w:sz w:val="24"/>
          <w:szCs w:val="24"/>
          <w:lang w:bidi="fa-IR"/>
        </w:rPr>
        <w:t>++</w:t>
      </w:r>
      <w:r w:rsidRPr="00EE2534">
        <w:rPr>
          <w:rFonts w:ascii="Shabnam" w:hAnsi="Shabnam" w:cs="Shabnam"/>
          <w:color w:val="0070C0"/>
          <w:sz w:val="24"/>
          <w:szCs w:val="24"/>
          <w:lang w:bidi="fa-IR"/>
        </w:rPr>
        <w:t>;</w:t>
      </w:r>
    </w:p>
    <w:p w14:paraId="752A0468" w14:textId="77777777"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32F42B17" w14:textId="77777777" w:rsidR="00A60C05" w:rsidRPr="00EE2534" w:rsidRDefault="00A60C05" w:rsidP="00EE2534">
      <w:pPr>
        <w:rPr>
          <w:rFonts w:ascii="Shabnam" w:hAnsi="Shabnam" w:cs="Shabnam"/>
          <w:color w:val="0070C0"/>
          <w:sz w:val="24"/>
          <w:szCs w:val="24"/>
          <w:lang w:bidi="fa-IR"/>
        </w:rPr>
      </w:pPr>
    </w:p>
    <w:p w14:paraId="7A70B037" w14:textId="77777777"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Jump()</w:t>
      </w:r>
    </w:p>
    <w:p w14:paraId="091179E6" w14:textId="77777777"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Jump()</w:t>
      </w:r>
    </w:p>
    <w:p w14:paraId="465D836F" w14:textId="77777777"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Jump()</w:t>
      </w:r>
    </w:p>
    <w:p w14:paraId="5A6E0E46" w14:textId="77777777" w:rsidR="00A60C05" w:rsidRPr="00EE2534" w:rsidRDefault="00A60C05" w:rsidP="00EE2534">
      <w:pPr>
        <w:rPr>
          <w:rFonts w:ascii="Shabnam" w:hAnsi="Shabnam" w:cs="Shabnam"/>
          <w:color w:val="0070C0"/>
          <w:sz w:val="24"/>
          <w:szCs w:val="24"/>
          <w:lang w:bidi="fa-IR"/>
        </w:rPr>
      </w:pPr>
    </w:p>
    <w:p w14:paraId="1D6C2112" w14:textId="77777777" w:rsidR="00A60C05" w:rsidRDefault="00A60C05" w:rsidP="00EE2534">
      <w:pPr>
        <w:rPr>
          <w:rFonts w:ascii="Shabnam" w:hAnsi="Shabnam" w:cs="Shabnam"/>
          <w:color w:val="404040" w:themeColor="text1" w:themeTint="BF"/>
          <w:sz w:val="24"/>
          <w:szCs w:val="24"/>
          <w:lang w:bidi="fa-IR"/>
        </w:rPr>
      </w:pPr>
      <w:r w:rsidRPr="00EE2534">
        <w:rPr>
          <w:rFonts w:ascii="Shabnam" w:hAnsi="Shabnam" w:cs="Shabnam"/>
          <w:color w:val="0070C0"/>
          <w:sz w:val="24"/>
          <w:szCs w:val="24"/>
          <w:lang w:bidi="fa-IR"/>
        </w:rPr>
        <w:t>Console.log(counter)             =&gt; 3</w:t>
      </w:r>
    </w:p>
    <w:p w14:paraId="494B1CC0" w14:textId="77777777" w:rsidR="00A60C05" w:rsidRDefault="00A60C05" w:rsidP="00A60C05">
      <w:pPr>
        <w:bidi/>
        <w:rPr>
          <w:rFonts w:ascii="Shabnam" w:hAnsi="Shabnam" w:cs="Shabnam"/>
          <w:color w:val="404040" w:themeColor="text1" w:themeTint="BF"/>
          <w:sz w:val="24"/>
          <w:szCs w:val="24"/>
          <w:lang w:bidi="fa-IR"/>
        </w:rPr>
      </w:pPr>
    </w:p>
    <w:p w14:paraId="4E96EED3" w14:textId="77777777" w:rsidR="00A60C05" w:rsidRPr="005314F7" w:rsidRDefault="00A60C05" w:rsidP="00A60C05">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 ما این متغیر رو در یک تابع دیگر هم تعریف میکنیم بدون این که از تابع اولی اطلاع داشته باشد اون رو هم رو خودش اعمال میکنه.</w:t>
      </w:r>
    </w:p>
    <w:p w14:paraId="4ACF2C9B" w14:textId="77777777" w:rsidR="00A60C05" w:rsidRPr="00EE2534" w:rsidRDefault="00A60C05" w:rsidP="00EE2534">
      <w:pPr>
        <w:rPr>
          <w:rFonts w:ascii="Shabnam" w:hAnsi="Shabnam" w:cs="Shabnam"/>
          <w:color w:val="0070C0"/>
          <w:sz w:val="24"/>
          <w:szCs w:val="24"/>
          <w:rtl/>
          <w:lang w:bidi="fa-IR"/>
        </w:rPr>
      </w:pPr>
    </w:p>
    <w:p w14:paraId="530378F1" w14:textId="77777777" w:rsidR="00A60C05" w:rsidRPr="00EE2534" w:rsidRDefault="00A60C05" w:rsidP="00EE2534">
      <w:pPr>
        <w:rPr>
          <w:rFonts w:ascii="Shabnam" w:hAnsi="Shabnam" w:cs="Shabnam"/>
          <w:color w:val="0070C0"/>
          <w:lang w:bidi="fa-IR"/>
        </w:rPr>
      </w:pPr>
      <w:r w:rsidRPr="00EE2534">
        <w:rPr>
          <w:rFonts w:ascii="Shabnam" w:hAnsi="Shabnam" w:cs="Shabnam"/>
          <w:color w:val="0070C0"/>
          <w:sz w:val="24"/>
          <w:szCs w:val="24"/>
          <w:lang w:bidi="fa-IR"/>
        </w:rPr>
        <w:t xml:space="preserve">Function fly() </w:t>
      </w:r>
      <w:r w:rsidRPr="00EE2534">
        <w:rPr>
          <w:rFonts w:ascii="Shabnam" w:hAnsi="Shabnam" w:cs="Shabnam"/>
          <w:color w:val="0070C0"/>
          <w:lang w:bidi="fa-IR"/>
        </w:rPr>
        <w:t>{</w:t>
      </w:r>
    </w:p>
    <w:p w14:paraId="6FFED5FB" w14:textId="06B53798" w:rsidR="00A60C05" w:rsidRPr="00EE2534" w:rsidRDefault="00A60C05" w:rsidP="00EE2534">
      <w:pPr>
        <w:ind w:firstLine="720"/>
        <w:rPr>
          <w:rFonts w:ascii="Shabnam" w:hAnsi="Shabnam" w:cs="Shabnam"/>
          <w:color w:val="0070C0"/>
          <w:lang w:bidi="fa-IR"/>
        </w:rPr>
      </w:pPr>
      <w:r w:rsidRPr="00EE2534">
        <w:rPr>
          <w:rFonts w:ascii="Shabnam" w:hAnsi="Shabnam" w:cs="Shabnam"/>
          <w:color w:val="0070C0"/>
          <w:lang w:bidi="fa-IR"/>
        </w:rPr>
        <w:lastRenderedPageBreak/>
        <w:t>Counter</w:t>
      </w:r>
      <w:r w:rsidR="00EE2534">
        <w:rPr>
          <w:rFonts w:ascii="Shabnam" w:hAnsi="Shabnam" w:cs="Shabnam"/>
          <w:color w:val="0070C0"/>
          <w:lang w:bidi="fa-IR"/>
        </w:rPr>
        <w:t>++</w:t>
      </w:r>
      <w:r w:rsidRPr="00EE2534">
        <w:rPr>
          <w:rFonts w:ascii="Shabnam" w:hAnsi="Shabnam" w:cs="Shabnam"/>
          <w:color w:val="0070C0"/>
          <w:lang w:bidi="fa-IR"/>
        </w:rPr>
        <w:t>;</w:t>
      </w:r>
    </w:p>
    <w:p w14:paraId="2CA6DF63" w14:textId="77777777" w:rsidR="00A60C05" w:rsidRPr="00EE2534" w:rsidRDefault="00A60C05" w:rsidP="00EE2534">
      <w:pPr>
        <w:rPr>
          <w:rFonts w:ascii="Shabnam" w:hAnsi="Shabnam" w:cs="Shabnam"/>
          <w:color w:val="0070C0"/>
          <w:lang w:bidi="fa-IR"/>
        </w:rPr>
      </w:pPr>
      <w:r w:rsidRPr="00EE2534">
        <w:rPr>
          <w:rFonts w:ascii="Shabnam" w:hAnsi="Shabnam" w:cs="Shabnam"/>
          <w:color w:val="0070C0"/>
          <w:lang w:bidi="fa-IR"/>
        </w:rPr>
        <w:t>}</w:t>
      </w:r>
    </w:p>
    <w:p w14:paraId="322462C9" w14:textId="77777777" w:rsidR="00A60C05" w:rsidRPr="00EE2534" w:rsidRDefault="00A60C05" w:rsidP="00EE2534">
      <w:pPr>
        <w:rPr>
          <w:rFonts w:ascii="Shabnam" w:hAnsi="Shabnam" w:cs="Shabnam"/>
          <w:color w:val="0070C0"/>
          <w:lang w:bidi="fa-IR"/>
        </w:rPr>
      </w:pPr>
    </w:p>
    <w:p w14:paraId="1113EAF0" w14:textId="77777777" w:rsidR="00A60C05" w:rsidRPr="00EE2534" w:rsidRDefault="00A60C05" w:rsidP="00EE2534">
      <w:pPr>
        <w:rPr>
          <w:rFonts w:ascii="Shabnam" w:hAnsi="Shabnam" w:cs="Shabnam"/>
          <w:color w:val="0070C0"/>
          <w:lang w:bidi="fa-IR"/>
        </w:rPr>
      </w:pPr>
      <w:r w:rsidRPr="00EE2534">
        <w:rPr>
          <w:rFonts w:ascii="Shabnam" w:hAnsi="Shabnam" w:cs="Shabnam"/>
          <w:color w:val="0070C0"/>
          <w:lang w:bidi="fa-IR"/>
        </w:rPr>
        <w:t>Flu()</w:t>
      </w:r>
    </w:p>
    <w:p w14:paraId="6A7A04A4" w14:textId="77777777" w:rsidR="00A60C05" w:rsidRPr="00EE2534" w:rsidRDefault="00A60C05" w:rsidP="00EE2534">
      <w:pPr>
        <w:rPr>
          <w:rFonts w:ascii="Shabnam" w:hAnsi="Shabnam" w:cs="Shabnam"/>
          <w:color w:val="0070C0"/>
          <w:lang w:bidi="fa-IR"/>
        </w:rPr>
      </w:pPr>
    </w:p>
    <w:p w14:paraId="5B6A5519" w14:textId="77777777"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Console.log(counter)         =&gt; 4</w:t>
      </w:r>
    </w:p>
    <w:p w14:paraId="1C3B3F6C" w14:textId="77777777" w:rsidR="00A60C05" w:rsidRPr="005314F7" w:rsidRDefault="00A60C05" w:rsidP="00A60C05">
      <w:pPr>
        <w:bidi/>
        <w:rPr>
          <w:rFonts w:ascii="Shabnam" w:hAnsi="Shabnam" w:cs="Shabnam"/>
          <w:color w:val="000000" w:themeColor="text1"/>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A386F" w14:textId="77777777" w:rsidR="00A60C05" w:rsidRPr="005314F7" w:rsidRDefault="00A60C05" w:rsidP="00A60C05">
      <w:pPr>
        <w:bidi/>
        <w:rPr>
          <w:rFonts w:ascii="Shabnam" w:hAnsi="Shabnam" w:cs="Shabnam"/>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مشکل دوم ثبات داده یا </w:t>
      </w:r>
      <w:r w:rsidRPr="005314F7">
        <w:rPr>
          <w:rFonts w:ascii="Shabnam" w:hAnsi="Shabnam" w:cs="Shabnam"/>
          <w:color w:val="000000" w:themeColor="text1"/>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persistency</w:t>
      </w:r>
      <w:r w:rsidRPr="005314F7">
        <w:rPr>
          <w:rFonts w:ascii="Shabnam" w:hAnsi="Shabnam" w:cs="Shabnam"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هست . مثال: </w:t>
      </w:r>
    </w:p>
    <w:p w14:paraId="307703D9" w14:textId="77777777" w:rsidR="00A60C05" w:rsidRPr="005314F7" w:rsidRDefault="00A60C05" w:rsidP="00A60C05">
      <w:pPr>
        <w:bidi/>
        <w:rPr>
          <w:rFonts w:ascii="Shabnam" w:hAnsi="Shabnam" w:cs="Shabnam"/>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54D26" w14:textId="77777777" w:rsidR="00A60C05" w:rsidRPr="005314F7" w:rsidRDefault="00A60C05" w:rsidP="00A60C05">
      <w:pPr>
        <w:bidi/>
        <w:rPr>
          <w:rFonts w:ascii="Shabnam" w:hAnsi="Shabnam" w:cs="Shabnam"/>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این جا امنیت داده داریم ولی ثبات داده نه . و این مشکل با </w:t>
      </w:r>
      <w:r w:rsidRPr="005314F7">
        <w:rPr>
          <w:rFonts w:ascii="Shabnam" w:hAnsi="Shabnam" w:cs="Shabnam"/>
          <w:color w:val="000000" w:themeColor="text1"/>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closure</w:t>
      </w:r>
      <w:r w:rsidRPr="005314F7">
        <w:rPr>
          <w:rFonts w:ascii="Shabnam" w:hAnsi="Shabnam" w:cs="Shabnam"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حل میشه</w:t>
      </w:r>
    </w:p>
    <w:p w14:paraId="0CE5EE6F" w14:textId="77777777" w:rsidR="00A60C05" w:rsidRPr="00EE2534" w:rsidRDefault="00A60C05" w:rsidP="00EE2534">
      <w:pPr>
        <w:rPr>
          <w:rFonts w:ascii="Shabnam" w:hAnsi="Shabnam" w:cs="Shabnam"/>
          <w:color w:val="0070C0"/>
          <w:rtl/>
          <w:lang w:bidi="fa-IR"/>
        </w:rPr>
      </w:pPr>
    </w:p>
    <w:p w14:paraId="7D68945E" w14:textId="77777777" w:rsidR="00A60C05" w:rsidRPr="00EE2534" w:rsidRDefault="00A60C05" w:rsidP="00EE2534">
      <w:pPr>
        <w:rPr>
          <w:rFonts w:ascii="Shabnam" w:hAnsi="Shabnam" w:cs="Shabnam"/>
          <w:color w:val="0070C0"/>
          <w:lang w:bidi="fa-IR"/>
        </w:rPr>
      </w:pPr>
      <w:r w:rsidRPr="00EE2534">
        <w:rPr>
          <w:rFonts w:ascii="Shabnam" w:hAnsi="Shabnam" w:cs="Shabnam"/>
          <w:color w:val="0070C0"/>
          <w:lang w:bidi="fa-IR"/>
        </w:rPr>
        <w:t>Function jump() {</w:t>
      </w:r>
    </w:p>
    <w:p w14:paraId="15A20957" w14:textId="77777777" w:rsidR="00A60C05" w:rsidRPr="00EE2534" w:rsidRDefault="00A60C05" w:rsidP="00EE2534">
      <w:pPr>
        <w:ind w:firstLine="720"/>
        <w:rPr>
          <w:rFonts w:ascii="Shabnam" w:hAnsi="Shabnam" w:cs="Shabnam"/>
          <w:color w:val="0070C0"/>
          <w:lang w:bidi="fa-IR"/>
        </w:rPr>
      </w:pPr>
      <w:r w:rsidRPr="00EE2534">
        <w:rPr>
          <w:rFonts w:ascii="Shabnam" w:hAnsi="Shabnam" w:cs="Shabnam"/>
          <w:color w:val="0070C0"/>
          <w:lang w:bidi="fa-IR"/>
        </w:rPr>
        <w:t>Var counter = 0;</w:t>
      </w:r>
    </w:p>
    <w:p w14:paraId="66755DBF" w14:textId="77777777" w:rsidR="00A60C05" w:rsidRPr="00EE2534" w:rsidRDefault="00A60C05" w:rsidP="00EE2534">
      <w:pPr>
        <w:ind w:firstLine="720"/>
        <w:rPr>
          <w:rFonts w:ascii="Shabnam" w:hAnsi="Shabnam" w:cs="Shabnam"/>
          <w:color w:val="0070C0"/>
          <w:lang w:bidi="fa-IR"/>
        </w:rPr>
      </w:pPr>
      <w:r w:rsidRPr="00EE2534">
        <w:rPr>
          <w:rFonts w:ascii="Shabnam" w:hAnsi="Shabnam" w:cs="Shabnam"/>
          <w:color w:val="0070C0"/>
          <w:lang w:bidi="fa-IR"/>
        </w:rPr>
        <w:t>Counter++</w:t>
      </w:r>
    </w:p>
    <w:p w14:paraId="0615C71E" w14:textId="77777777" w:rsidR="00A60C05" w:rsidRPr="00EE2534" w:rsidRDefault="00A60C05" w:rsidP="00EE2534">
      <w:pPr>
        <w:ind w:firstLine="720"/>
        <w:rPr>
          <w:rFonts w:ascii="Shabnam" w:hAnsi="Shabnam" w:cs="Shabnam"/>
          <w:color w:val="0070C0"/>
          <w:lang w:bidi="fa-IR"/>
        </w:rPr>
      </w:pPr>
      <w:r w:rsidRPr="00EE2534">
        <w:rPr>
          <w:rFonts w:ascii="Shabnam" w:hAnsi="Shabnam" w:cs="Shabnam"/>
          <w:color w:val="0070C0"/>
          <w:lang w:bidi="fa-IR"/>
        </w:rPr>
        <w:t>Return counter</w:t>
      </w:r>
    </w:p>
    <w:p w14:paraId="3633D76B" w14:textId="77777777" w:rsidR="00A60C05" w:rsidRPr="00EE2534" w:rsidRDefault="00A60C05" w:rsidP="00EE2534">
      <w:pPr>
        <w:rPr>
          <w:rFonts w:ascii="Shabnam" w:hAnsi="Shabnam" w:cs="Shabnam"/>
          <w:color w:val="0070C0"/>
          <w:lang w:bidi="fa-IR"/>
        </w:rPr>
      </w:pPr>
      <w:r w:rsidRPr="00EE2534">
        <w:rPr>
          <w:rFonts w:ascii="Shabnam" w:hAnsi="Shabnam" w:cs="Shabnam"/>
          <w:color w:val="0070C0"/>
          <w:lang w:bidi="fa-IR"/>
        </w:rPr>
        <w:t>}</w:t>
      </w:r>
    </w:p>
    <w:p w14:paraId="7926162F" w14:textId="77777777" w:rsidR="00A60C05" w:rsidRPr="00EE2534" w:rsidRDefault="00A60C05" w:rsidP="00EE2534">
      <w:pPr>
        <w:rPr>
          <w:rFonts w:ascii="Shabnam" w:hAnsi="Shabnam" w:cs="Shabnam"/>
          <w:color w:val="0070C0"/>
          <w:lang w:bidi="fa-IR"/>
        </w:rPr>
      </w:pPr>
      <w:r w:rsidRPr="00EE2534">
        <w:rPr>
          <w:rFonts w:ascii="Shabnam" w:hAnsi="Shabnam" w:cs="Shabnam"/>
          <w:color w:val="0070C0"/>
          <w:lang w:bidi="fa-IR"/>
        </w:rPr>
        <w:t>Console.log(jump())             =&gt; 1</w:t>
      </w:r>
    </w:p>
    <w:p w14:paraId="4E5093CD" w14:textId="77777777" w:rsidR="00A60C05" w:rsidRPr="00EE2534" w:rsidRDefault="00A60C05" w:rsidP="00EE2534">
      <w:pPr>
        <w:rPr>
          <w:rFonts w:ascii="Shabnam" w:hAnsi="Shabnam" w:cs="Shabnam"/>
          <w:color w:val="0070C0"/>
          <w:lang w:bidi="fa-IR"/>
        </w:rPr>
      </w:pPr>
      <w:r w:rsidRPr="00EE2534">
        <w:rPr>
          <w:rFonts w:ascii="Shabnam" w:hAnsi="Shabnam" w:cs="Shabnam"/>
          <w:color w:val="0070C0"/>
          <w:lang w:bidi="fa-IR"/>
        </w:rPr>
        <w:t>Console.log(jump()              =&gt; 1</w:t>
      </w:r>
    </w:p>
    <w:p w14:paraId="1960385B" w14:textId="77777777" w:rsidR="00A60C05" w:rsidRDefault="00A60C05" w:rsidP="00A60C05">
      <w:pPr>
        <w:bidi/>
        <w:rPr>
          <w:rFonts w:ascii="Shabnam" w:hAnsi="Shabnam" w:cs="Shabnam"/>
          <w:color w:val="404040" w:themeColor="text1" w:themeTint="BF"/>
          <w:lang w:bidi="fa-IR"/>
        </w:rPr>
      </w:pPr>
    </w:p>
    <w:p w14:paraId="1D6E2C02" w14:textId="77777777" w:rsidR="00A60C05" w:rsidRDefault="00A60C05" w:rsidP="00A60C05">
      <w:pPr>
        <w:bidi/>
        <w:rPr>
          <w:rFonts w:ascii="Shabnam" w:hAnsi="Shabnam" w:cs="Shabnam"/>
          <w:color w:val="404040" w:themeColor="text1" w:themeTint="BF"/>
          <w:lang w:bidi="fa-IR"/>
        </w:rPr>
      </w:pPr>
    </w:p>
    <w:p w14:paraId="25FA83D6" w14:textId="77777777" w:rsidR="00A60C05" w:rsidRDefault="00A60C05" w:rsidP="00A60C05">
      <w:pPr>
        <w:bidi/>
        <w:rPr>
          <w:rFonts w:ascii="Shabnam" w:hAnsi="Shabnam" w:cs="Shabnam"/>
          <w:color w:val="404040" w:themeColor="text1" w:themeTint="BF"/>
          <w:lang w:bidi="fa-IR"/>
        </w:rPr>
      </w:pPr>
    </w:p>
    <w:p w14:paraId="3C5EBCB9" w14:textId="77777777" w:rsidR="00A60C05" w:rsidRPr="00EE2534" w:rsidRDefault="00A60C05"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hint="cs"/>
          <w:color w:val="404040" w:themeColor="text1" w:themeTint="BF"/>
          <w:sz w:val="28"/>
          <w:szCs w:val="28"/>
          <w:rtl/>
          <w:lang w:bidi="fa-IR"/>
        </w:rPr>
        <w:t xml:space="preserve">مقدار های </w:t>
      </w:r>
      <w:r w:rsidRPr="00EE2534">
        <w:rPr>
          <w:rFonts w:ascii="Shabnam" w:hAnsi="Shabnam" w:cs="Shabnam"/>
          <w:color w:val="404040" w:themeColor="text1" w:themeTint="BF"/>
          <w:sz w:val="28"/>
          <w:szCs w:val="28"/>
          <w:lang w:bidi="fa-IR"/>
        </w:rPr>
        <w:t xml:space="preserve">falsy </w:t>
      </w:r>
      <w:r w:rsidRPr="00EE2534">
        <w:rPr>
          <w:rFonts w:ascii="Shabnam" w:hAnsi="Shabnam" w:cs="Shabnam" w:hint="cs"/>
          <w:color w:val="404040" w:themeColor="text1" w:themeTint="BF"/>
          <w:sz w:val="28"/>
          <w:szCs w:val="28"/>
          <w:rtl/>
          <w:lang w:bidi="fa-IR"/>
        </w:rPr>
        <w:t xml:space="preserve"> چی هستند ؟ </w:t>
      </w:r>
    </w:p>
    <w:p w14:paraId="1A9A97B9" w14:textId="77777777" w:rsidR="00A60C05" w:rsidRPr="005314F7" w:rsidRDefault="00A60C05" w:rsidP="00A60C05">
      <w:pPr>
        <w:bidi/>
        <w:rPr>
          <w:rFonts w:ascii="Shabnam" w:hAnsi="Shabnam" w:cs="Shabnam"/>
          <w:color w:val="3A3A3A" w:themeColor="background2" w:themeShade="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6110ED" w14:textId="77777777" w:rsidR="00A60C05" w:rsidRPr="005314F7" w:rsidRDefault="00A60C05" w:rsidP="00A60C05">
      <w:pPr>
        <w:bidi/>
        <w:rPr>
          <w:rFonts w:ascii="Shabnam" w:hAnsi="Shabnam" w:cs="Shabnam"/>
          <w:color w:val="3A3A3A" w:themeColor="background2" w:themeShade="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مقدار های </w:t>
      </w:r>
      <w:r w:rsidRPr="005314F7">
        <w:rPr>
          <w:rFonts w:ascii="Shabnam" w:hAnsi="Shabnam" w:cs="Shabnam"/>
          <w:color w:val="3A3A3A" w:themeColor="background2" w:themeShade="40"/>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falsy</w:t>
      </w:r>
      <w:r w:rsidRPr="005314F7">
        <w:rPr>
          <w:rFonts w:ascii="Shabnam" w:hAnsi="Shabnam" w:cs="Shabnam" w:hint="cs"/>
          <w:color w:val="3A3A3A" w:themeColor="background2" w:themeShade="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مقدار هایی هستند که وقتی ما آن هارو به حالت </w:t>
      </w:r>
      <w:r w:rsidRPr="005314F7">
        <w:rPr>
          <w:rFonts w:ascii="Shabnam" w:hAnsi="Shabnam" w:cs="Shabnam"/>
          <w:color w:val="3A3A3A" w:themeColor="background2" w:themeShade="40"/>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Boolean </w:t>
      </w:r>
      <w:r w:rsidRPr="005314F7">
        <w:rPr>
          <w:rFonts w:ascii="Shabnam" w:hAnsi="Shabnam" w:cs="Shabnam" w:hint="cs"/>
          <w:color w:val="3A3A3A" w:themeColor="background2" w:themeShade="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شون تبدیل میکنیم مقدار </w:t>
      </w:r>
      <w:r w:rsidRPr="005314F7">
        <w:rPr>
          <w:rFonts w:ascii="Shabnam" w:hAnsi="Shabnam" w:cs="Shabnam"/>
          <w:color w:val="3A3A3A" w:themeColor="background2" w:themeShade="40"/>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w:t>
      </w:r>
      <w:r w:rsidRPr="005314F7">
        <w:rPr>
          <w:rFonts w:ascii="Shabnam" w:hAnsi="Shabnam" w:cs="Shabnam" w:hint="cs"/>
          <w:color w:val="3A3A3A" w:themeColor="background2" w:themeShade="40"/>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برمیگردونن.</w:t>
      </w:r>
    </w:p>
    <w:p w14:paraId="4EE7A34C" w14:textId="77777777" w:rsidR="00A60C05" w:rsidRPr="005314F7" w:rsidRDefault="00A60C05" w:rsidP="00EE2534">
      <w:pPr>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4D4330" w14:textId="77777777" w:rsidR="00A60C05" w:rsidRPr="00EE2534" w:rsidRDefault="00A60C05"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Const falsyValue = [</w:t>
      </w:r>
    </w:p>
    <w:p w14:paraId="6921EDC6"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 “,</w:t>
      </w:r>
    </w:p>
    <w:p w14:paraId="6E842FC9"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0,</w:t>
      </w:r>
    </w:p>
    <w:p w14:paraId="4C749CBF"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Null,</w:t>
      </w:r>
    </w:p>
    <w:p w14:paraId="777EAAFD"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Undefined,</w:t>
      </w:r>
    </w:p>
    <w:p w14:paraId="53243E01"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NaN,</w:t>
      </w:r>
    </w:p>
    <w:p w14:paraId="27ADDC87"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False,</w:t>
      </w:r>
    </w:p>
    <w:p w14:paraId="59256087"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1668FF03" w14:textId="77777777" w:rsidR="00C952B0" w:rsidRDefault="00C952B0" w:rsidP="00C952B0">
      <w:pPr>
        <w:bidi/>
        <w:rPr>
          <w:rFonts w:ascii="Shabnam" w:hAnsi="Shabnam" w:cs="Shabnam"/>
          <w:color w:val="404040" w:themeColor="text1" w:themeTint="BF"/>
          <w:lang w:bidi="fa-IR"/>
        </w:rPr>
      </w:pPr>
    </w:p>
    <w:p w14:paraId="401E12E6" w14:textId="77777777" w:rsidR="00C952B0" w:rsidRDefault="00C952B0" w:rsidP="00C952B0">
      <w:pPr>
        <w:bidi/>
        <w:rPr>
          <w:rFonts w:ascii="Shabnam" w:hAnsi="Shabnam" w:cs="Shabnam"/>
          <w:color w:val="404040" w:themeColor="text1" w:themeTint="BF"/>
          <w:lang w:bidi="fa-IR"/>
        </w:rPr>
      </w:pPr>
    </w:p>
    <w:p w14:paraId="7BD0B0FF" w14:textId="77777777" w:rsidR="00C952B0" w:rsidRPr="00EE2534" w:rsidRDefault="00C952B0" w:rsidP="00C952B0">
      <w:pPr>
        <w:bidi/>
        <w:rPr>
          <w:rFonts w:ascii="Shabnam" w:hAnsi="Shabnam" w:cs="Shabnam"/>
          <w:color w:val="404040" w:themeColor="text1" w:themeTint="BF"/>
          <w:sz w:val="24"/>
          <w:szCs w:val="24"/>
          <w:lang w:bidi="fa-IR"/>
        </w:rPr>
      </w:pPr>
    </w:p>
    <w:p w14:paraId="4230F4D1"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چطور بررسی کنیم یک عبارت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falsy</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هست یا خیر ؟ </w:t>
      </w:r>
    </w:p>
    <w:p w14:paraId="315F218C"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6A76B8" w14:textId="77777777" w:rsidR="00C952B0" w:rsidRPr="005314F7" w:rsidRDefault="00C952B0" w:rsidP="00C952B0">
      <w:pPr>
        <w:bidi/>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روش اول استفاده از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not !! </w:t>
      </w:r>
    </w:p>
    <w:p w14:paraId="6E819F2C"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روش دوم استفاده از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
    <w:p w14:paraId="6FA360ED"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5A54B0"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This </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چیه و چه مقادیری داره ؟ </w:t>
      </w:r>
    </w:p>
    <w:p w14:paraId="180EB0B9"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A8D4F0"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کلمه کلیدی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که ما معمولا اون رو توی توابع استفاده میکنیم به قسمتی از کد اشاره میکنه که الان داره تابع مارو اجرا میکنه.</w:t>
      </w:r>
    </w:p>
    <w:p w14:paraId="1812438B" w14:textId="77777777" w:rsidR="00C952B0" w:rsidRPr="00EE2534" w:rsidRDefault="00C952B0" w:rsidP="00EE2534">
      <w:pPr>
        <w:rPr>
          <w:rFonts w:ascii="Shabnam" w:hAnsi="Shabnam" w:cs="Shabnam"/>
          <w:color w:val="0070C0"/>
          <w:sz w:val="24"/>
          <w:szCs w:val="24"/>
          <w:rtl/>
          <w:lang w:bidi="fa-IR"/>
        </w:rPr>
      </w:pPr>
    </w:p>
    <w:p w14:paraId="3A4CBA16"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Example:</w:t>
      </w:r>
    </w:p>
    <w:p w14:paraId="0771540C" w14:textId="77777777" w:rsidR="00C952B0" w:rsidRPr="00EE2534" w:rsidRDefault="00C952B0" w:rsidP="00EE2534">
      <w:pPr>
        <w:rPr>
          <w:rFonts w:ascii="Shabnam" w:hAnsi="Shabnam" w:cs="Shabnam"/>
          <w:color w:val="0070C0"/>
          <w:sz w:val="24"/>
          <w:szCs w:val="24"/>
          <w:lang w:bidi="fa-IR"/>
        </w:rPr>
      </w:pPr>
    </w:p>
    <w:p w14:paraId="2A2E40A4"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Var name = ‘sina’</w:t>
      </w:r>
    </w:p>
    <w:p w14:paraId="0634F8EC" w14:textId="77777777" w:rsidR="00C952B0" w:rsidRPr="00EE2534" w:rsidRDefault="00C952B0" w:rsidP="00EE2534">
      <w:pPr>
        <w:rPr>
          <w:rFonts w:ascii="Shabnam" w:hAnsi="Shabnam" w:cs="Shabnam"/>
          <w:color w:val="0070C0"/>
          <w:sz w:val="24"/>
          <w:szCs w:val="24"/>
          <w:lang w:bidi="fa-IR"/>
        </w:rPr>
      </w:pPr>
    </w:p>
    <w:p w14:paraId="2BDF2F35"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Function hello() {</w:t>
      </w:r>
    </w:p>
    <w:p w14:paraId="526BEB70"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Console.log(this.name);</w:t>
      </w:r>
    </w:p>
    <w:p w14:paraId="79080DB1"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6E596583"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Hello()            =&gt; sina</w:t>
      </w:r>
    </w:p>
    <w:p w14:paraId="4B039AA2" w14:textId="77777777" w:rsidR="00C952B0" w:rsidRDefault="00C952B0" w:rsidP="00C952B0">
      <w:pPr>
        <w:bidi/>
        <w:rPr>
          <w:rFonts w:ascii="Shabnam" w:hAnsi="Shabnam" w:cs="Shabnam"/>
          <w:color w:val="404040" w:themeColor="text1" w:themeTint="BF"/>
          <w:lang w:bidi="fa-IR"/>
        </w:rPr>
      </w:pPr>
    </w:p>
    <w:p w14:paraId="71504DC5" w14:textId="77777777" w:rsidR="00C952B0" w:rsidRPr="00EE2534" w:rsidRDefault="00C952B0"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color w:val="404040" w:themeColor="text1" w:themeTint="BF"/>
          <w:sz w:val="28"/>
          <w:szCs w:val="28"/>
          <w:lang w:bidi="fa-IR"/>
        </w:rPr>
        <w:t xml:space="preserve">Prototype </w:t>
      </w:r>
      <w:r w:rsidRPr="00EE2534">
        <w:rPr>
          <w:rFonts w:ascii="Shabnam" w:hAnsi="Shabnam" w:cs="Shabnam" w:hint="cs"/>
          <w:color w:val="404040" w:themeColor="text1" w:themeTint="BF"/>
          <w:sz w:val="28"/>
          <w:szCs w:val="28"/>
          <w:rtl/>
          <w:lang w:bidi="fa-IR"/>
        </w:rPr>
        <w:t xml:space="preserve"> چیست؟ </w:t>
      </w:r>
    </w:p>
    <w:p w14:paraId="7B6E7243" w14:textId="77777777" w:rsidR="00C952B0" w:rsidRDefault="00C952B0" w:rsidP="00C952B0">
      <w:pPr>
        <w:bidi/>
        <w:rPr>
          <w:rFonts w:ascii="Shabnam" w:hAnsi="Shabnam" w:cs="Shabnam"/>
          <w:color w:val="404040" w:themeColor="text1" w:themeTint="BF"/>
          <w:rtl/>
          <w:lang w:bidi="fa-IR"/>
        </w:rPr>
      </w:pPr>
    </w:p>
    <w:p w14:paraId="3723B03E"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معنی لغوی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Prototype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معنای نمونه اولیه میباشد </w:t>
      </w:r>
    </w:p>
    <w:p w14:paraId="42620961"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هر مقداری که ما تعریف میکنیم شامل یه سری ویژگی ها هستند که از والد یا نمونه اولیه به ارث میبره مثل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 length</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که در آرایه ها و ابجک ها به کار می بریم</w:t>
      </w:r>
    </w:p>
    <w:p w14:paraId="195FA47D"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287DDE" w14:textId="77777777" w:rsidR="00C952B0" w:rsidRPr="005314F7" w:rsidRDefault="00C952B0" w:rsidP="00C952B0">
      <w:pPr>
        <w:bidi/>
        <w:rPr>
          <w:rFonts w:ascii="Shabnam" w:hAnsi="Shabnam" w:cs="Shabnam"/>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به این صورت میتونیم به </w:t>
      </w:r>
      <w:r w:rsidRPr="005314F7">
        <w:rPr>
          <w:rFonts w:ascii="Shabnam" w:hAnsi="Shabnam" w:cs="Shabnam"/>
          <w:color w:val="3A3A3A" w:themeColor="background2" w:themeShade="4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prototype</w:t>
      </w:r>
      <w:r w:rsidRPr="005314F7">
        <w:rPr>
          <w:rFonts w:ascii="Shabnam" w:hAnsi="Shabnam" w:cs="Shabnam" w:hint="cs"/>
          <w:color w:val="3A3A3A" w:themeColor="background2" w:themeShade="4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دسترسی داشته باشیم:</w:t>
      </w:r>
    </w:p>
    <w:p w14:paraId="45C6F658" w14:textId="77777777" w:rsidR="00C952B0" w:rsidRPr="00EE2534" w:rsidRDefault="00C952B0" w:rsidP="00EE2534">
      <w:pPr>
        <w:rPr>
          <w:rFonts w:ascii="Shabnam" w:hAnsi="Shabnam" w:cs="Shabnam"/>
          <w:color w:val="0070C0"/>
          <w:sz w:val="24"/>
          <w:szCs w:val="24"/>
          <w:rtl/>
          <w:lang w:bidi="fa-IR"/>
        </w:rPr>
      </w:pPr>
    </w:p>
    <w:p w14:paraId="64D49B51"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Var o = {}</w:t>
      </w:r>
    </w:p>
    <w:p w14:paraId="2AE0B6E0"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o.</w:t>
      </w:r>
      <w:r w:rsidRPr="00EE2534">
        <w:rPr>
          <w:rFonts w:ascii="Arial" w:hAnsi="Arial" w:cs="Arial"/>
          <w:color w:val="0070C0"/>
          <w:sz w:val="24"/>
          <w:szCs w:val="24"/>
          <w:lang w:bidi="fa-IR"/>
        </w:rPr>
        <w:t>—</w:t>
      </w:r>
      <w:r w:rsidRPr="00EE2534">
        <w:rPr>
          <w:rFonts w:ascii="Shabnam" w:hAnsi="Shabnam" w:cs="Shabnam"/>
          <w:color w:val="0070C0"/>
          <w:sz w:val="24"/>
          <w:szCs w:val="24"/>
          <w:lang w:bidi="fa-IR"/>
        </w:rPr>
        <w:t>proto--:           =&gt; object{…}</w:t>
      </w:r>
    </w:p>
    <w:p w14:paraId="6CB7A9FB" w14:textId="77777777" w:rsidR="00EE2534" w:rsidRPr="00EE2534" w:rsidRDefault="00EE2534" w:rsidP="00C952B0">
      <w:pPr>
        <w:bidi/>
        <w:rPr>
          <w:rFonts w:ascii="Shabnam" w:hAnsi="Shabnam" w:cs="Shabnam"/>
          <w:color w:val="404040" w:themeColor="text1" w:themeTint="BF"/>
          <w:sz w:val="28"/>
          <w:szCs w:val="28"/>
          <w:lang w:bidi="fa-IR"/>
        </w:rPr>
      </w:pPr>
    </w:p>
    <w:p w14:paraId="21D0F250" w14:textId="0B26DB4C" w:rsidR="00C952B0" w:rsidRPr="00EE2534" w:rsidRDefault="00C952B0" w:rsidP="00EE2534">
      <w:pPr>
        <w:pStyle w:val="ListParagraph"/>
        <w:numPr>
          <w:ilvl w:val="0"/>
          <w:numId w:val="22"/>
        </w:numPr>
        <w:bidi/>
        <w:rPr>
          <w:rFonts w:ascii="Shabnam" w:hAnsi="Shabnam" w:cs="Shabnam"/>
          <w:color w:val="404040" w:themeColor="text1" w:themeTint="BF"/>
          <w:sz w:val="28"/>
          <w:szCs w:val="28"/>
          <w:rtl/>
          <w:lang w:bidi="fa-IR"/>
        </w:rPr>
      </w:pPr>
      <w:r w:rsidRPr="00EE2534">
        <w:rPr>
          <w:rFonts w:ascii="Shabnam" w:hAnsi="Shabnam" w:cs="Shabnam" w:hint="cs"/>
          <w:color w:val="404040" w:themeColor="text1" w:themeTint="BF"/>
          <w:sz w:val="28"/>
          <w:szCs w:val="28"/>
          <w:rtl/>
          <w:lang w:bidi="fa-IR"/>
        </w:rPr>
        <w:t xml:space="preserve">متد </w:t>
      </w:r>
      <w:r w:rsidRPr="00EE2534">
        <w:rPr>
          <w:rFonts w:ascii="Shabnam" w:hAnsi="Shabnam" w:cs="Shabnam"/>
          <w:color w:val="404040" w:themeColor="text1" w:themeTint="BF"/>
          <w:sz w:val="28"/>
          <w:szCs w:val="28"/>
          <w:lang w:bidi="fa-IR"/>
        </w:rPr>
        <w:t>apply</w:t>
      </w:r>
      <w:r w:rsidRPr="00EE2534">
        <w:rPr>
          <w:rFonts w:ascii="Shabnam" w:hAnsi="Shabnam" w:cs="Shabnam" w:hint="cs"/>
          <w:color w:val="404040" w:themeColor="text1" w:themeTint="BF"/>
          <w:sz w:val="28"/>
          <w:szCs w:val="28"/>
          <w:rtl/>
          <w:lang w:bidi="fa-IR"/>
        </w:rPr>
        <w:t xml:space="preserve"> چیکار میکنه ؟ </w:t>
      </w:r>
    </w:p>
    <w:p w14:paraId="7DCB90F4" w14:textId="77777777" w:rsidR="00C952B0" w:rsidRPr="005314F7" w:rsidRDefault="00C952B0" w:rsidP="00C952B0">
      <w:pPr>
        <w:bidi/>
        <w:rPr>
          <w:rFonts w:ascii="Shabnam" w:hAnsi="Shabnam" w:cs="Shabnam"/>
          <w:color w:val="000000" w:themeColor="text1"/>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E067F" w14:textId="77777777" w:rsidR="00C952B0" w:rsidRPr="005314F7" w:rsidRDefault="00C952B0" w:rsidP="00C952B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متد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کاری میکنه که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مورد نظر ما اشاره کنه تحت هر شرایطی .</w:t>
      </w:r>
    </w:p>
    <w:p w14:paraId="065069D7" w14:textId="77777777" w:rsidR="00C952B0" w:rsidRPr="005314F7" w:rsidRDefault="00C952B0" w:rsidP="00C952B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ویژگی که این متد داره قابلیت استفاده مجدد از تابع رو به ما میده</w:t>
      </w:r>
    </w:p>
    <w:p w14:paraId="4ED2D7BD" w14:textId="77777777" w:rsidR="00C952B0" w:rsidRPr="00EE2534" w:rsidRDefault="00C952B0" w:rsidP="00EE2534">
      <w:pPr>
        <w:rPr>
          <w:rFonts w:ascii="Shabnam" w:hAnsi="Shabnam" w:cs="Shabnam"/>
          <w:color w:val="0070C0"/>
          <w:sz w:val="24"/>
          <w:szCs w:val="24"/>
          <w:rtl/>
          <w:lang w:bidi="fa-IR"/>
        </w:rPr>
      </w:pPr>
    </w:p>
    <w:p w14:paraId="59211F1E" w14:textId="77777777"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Const user = {</w:t>
      </w:r>
    </w:p>
    <w:p w14:paraId="2EAF912E" w14:textId="77777777" w:rsidR="00C952B0" w:rsidRPr="00EE2534" w:rsidRDefault="00C952B0" w:rsidP="0065146F">
      <w:pPr>
        <w:ind w:firstLine="720"/>
        <w:rPr>
          <w:rFonts w:ascii="Shabnam" w:hAnsi="Shabnam" w:cs="Shabnam"/>
          <w:color w:val="0070C0"/>
          <w:sz w:val="24"/>
          <w:szCs w:val="24"/>
          <w:lang w:bidi="fa-IR"/>
        </w:rPr>
      </w:pPr>
      <w:r w:rsidRPr="00EE2534">
        <w:rPr>
          <w:rFonts w:ascii="Shabnam" w:hAnsi="Shabnam" w:cs="Shabnam"/>
          <w:color w:val="0070C0"/>
          <w:sz w:val="24"/>
          <w:szCs w:val="24"/>
          <w:lang w:bidi="fa-IR"/>
        </w:rPr>
        <w:t>Name() {</w:t>
      </w:r>
    </w:p>
    <w:p w14:paraId="26883246" w14:textId="39426FAF" w:rsidR="00B3394B" w:rsidRPr="00EE2534" w:rsidRDefault="00C952B0" w:rsidP="0065146F">
      <w:pPr>
        <w:ind w:firstLine="720"/>
        <w:rPr>
          <w:rFonts w:ascii="Shabnam" w:hAnsi="Shabnam" w:cs="Shabnam"/>
          <w:color w:val="0070C0"/>
          <w:sz w:val="24"/>
          <w:szCs w:val="24"/>
          <w:lang w:bidi="fa-IR"/>
        </w:rPr>
      </w:pPr>
      <w:r w:rsidRPr="00EE2534">
        <w:rPr>
          <w:rFonts w:ascii="Shabnam" w:hAnsi="Shabnam" w:cs="Shabnam"/>
          <w:color w:val="0070C0"/>
          <w:sz w:val="24"/>
          <w:szCs w:val="24"/>
          <w:lang w:bidi="fa-IR"/>
        </w:rPr>
        <w:t>Return `${this.firstname} ${this.lastname}`</w:t>
      </w:r>
    </w:p>
    <w:p w14:paraId="44C35E3F" w14:textId="1CF72205"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4FE0E591" w14:textId="37F92056"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7480F417" w14:textId="6D99A3EA"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Const sinaghaffari= {</w:t>
      </w:r>
    </w:p>
    <w:p w14:paraId="3A32381A" w14:textId="6204302A" w:rsidR="00C952B0" w:rsidRPr="00EE2534" w:rsidRDefault="00C952B0" w:rsidP="0065146F">
      <w:pPr>
        <w:ind w:firstLine="720"/>
        <w:rPr>
          <w:rFonts w:ascii="Shabnam" w:hAnsi="Shabnam" w:cs="Shabnam"/>
          <w:color w:val="0070C0"/>
          <w:sz w:val="24"/>
          <w:szCs w:val="24"/>
          <w:lang w:bidi="fa-IR"/>
        </w:rPr>
      </w:pPr>
      <w:r w:rsidRPr="00EE2534">
        <w:rPr>
          <w:rFonts w:ascii="Shabnam" w:hAnsi="Shabnam" w:cs="Shabnam"/>
          <w:color w:val="0070C0"/>
          <w:sz w:val="24"/>
          <w:szCs w:val="24"/>
          <w:lang w:bidi="fa-IR"/>
        </w:rPr>
        <w:t>Firstname: ‘sina’</w:t>
      </w:r>
    </w:p>
    <w:p w14:paraId="55B8AF05" w14:textId="5946B25B" w:rsidR="00C952B0" w:rsidRPr="00EE2534" w:rsidRDefault="00C952B0" w:rsidP="0065146F">
      <w:pPr>
        <w:ind w:firstLine="720"/>
        <w:rPr>
          <w:rFonts w:ascii="Shabnam" w:hAnsi="Shabnam" w:cs="Shabnam"/>
          <w:color w:val="0070C0"/>
          <w:sz w:val="24"/>
          <w:szCs w:val="24"/>
          <w:lang w:bidi="fa-IR"/>
        </w:rPr>
      </w:pPr>
      <w:r w:rsidRPr="00EE2534">
        <w:rPr>
          <w:rFonts w:ascii="Shabnam" w:hAnsi="Shabnam" w:cs="Shabnam"/>
          <w:color w:val="0070C0"/>
          <w:sz w:val="24"/>
          <w:szCs w:val="24"/>
          <w:lang w:bidi="fa-IR"/>
        </w:rPr>
        <w:t>Lastname : ‘ghaffari’</w:t>
      </w:r>
    </w:p>
    <w:p w14:paraId="08353EF4" w14:textId="4F2CAC5D"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w:t>
      </w:r>
    </w:p>
    <w:p w14:paraId="7FDD3F54" w14:textId="020B4E8B" w:rsidR="00C952B0" w:rsidRPr="00EE2534" w:rsidRDefault="00C952B0" w:rsidP="00EE2534">
      <w:pPr>
        <w:rPr>
          <w:rFonts w:ascii="Shabnam" w:hAnsi="Shabnam" w:cs="Shabnam"/>
          <w:color w:val="0070C0"/>
          <w:sz w:val="24"/>
          <w:szCs w:val="24"/>
          <w:lang w:bidi="fa-IR"/>
        </w:rPr>
      </w:pPr>
      <w:r w:rsidRPr="00EE2534">
        <w:rPr>
          <w:rFonts w:ascii="Shabnam" w:hAnsi="Shabnam" w:cs="Shabnam"/>
          <w:color w:val="0070C0"/>
          <w:sz w:val="24"/>
          <w:szCs w:val="24"/>
          <w:lang w:bidi="fa-IR"/>
        </w:rPr>
        <w:t>Console.log(user.name.apply(sinaghaffari))                    =&gt; sina ghafari</w:t>
      </w:r>
    </w:p>
    <w:p w14:paraId="64C9D20F" w14:textId="06D0E88A" w:rsidR="00C952B0" w:rsidRPr="00EE2534" w:rsidRDefault="00C952B0" w:rsidP="00EE2534">
      <w:pPr>
        <w:rPr>
          <w:rFonts w:ascii="Shabnam" w:hAnsi="Shabnam" w:cs="Shabnam"/>
          <w:color w:val="0070C0"/>
          <w:sz w:val="24"/>
          <w:szCs w:val="24"/>
          <w:lang w:bidi="fa-IR"/>
        </w:rPr>
      </w:pPr>
    </w:p>
    <w:p w14:paraId="1775B8E6" w14:textId="04E19675" w:rsidR="00C952B0" w:rsidRPr="0065146F" w:rsidRDefault="00C952B0" w:rsidP="0065146F">
      <w:pPr>
        <w:pStyle w:val="ListParagraph"/>
        <w:numPr>
          <w:ilvl w:val="0"/>
          <w:numId w:val="22"/>
        </w:numPr>
        <w:bidi/>
        <w:rPr>
          <w:rFonts w:ascii="Shabnam" w:hAnsi="Shabnam" w:cs="Shabnam"/>
          <w:color w:val="404040" w:themeColor="text1" w:themeTint="BF"/>
          <w:sz w:val="28"/>
          <w:szCs w:val="28"/>
          <w:rtl/>
          <w:lang w:bidi="fa-IR"/>
        </w:rPr>
      </w:pPr>
      <w:r w:rsidRPr="0065146F">
        <w:rPr>
          <w:rFonts w:ascii="Shabnam" w:hAnsi="Shabnam" w:cs="Shabnam" w:hint="cs"/>
          <w:color w:val="404040" w:themeColor="text1" w:themeTint="BF"/>
          <w:sz w:val="28"/>
          <w:szCs w:val="28"/>
          <w:rtl/>
          <w:lang w:bidi="fa-IR"/>
        </w:rPr>
        <w:t xml:space="preserve">متد </w:t>
      </w:r>
      <w:r w:rsidRPr="0065146F">
        <w:rPr>
          <w:rFonts w:ascii="Shabnam" w:hAnsi="Shabnam" w:cs="Shabnam"/>
          <w:color w:val="404040" w:themeColor="text1" w:themeTint="BF"/>
          <w:sz w:val="28"/>
          <w:szCs w:val="28"/>
          <w:lang w:bidi="fa-IR"/>
        </w:rPr>
        <w:t xml:space="preserve">call </w:t>
      </w:r>
      <w:r w:rsidRPr="0065146F">
        <w:rPr>
          <w:rFonts w:ascii="Shabnam" w:hAnsi="Shabnam" w:cs="Shabnam" w:hint="cs"/>
          <w:color w:val="404040" w:themeColor="text1" w:themeTint="BF"/>
          <w:sz w:val="28"/>
          <w:szCs w:val="28"/>
          <w:rtl/>
          <w:lang w:bidi="fa-IR"/>
        </w:rPr>
        <w:t xml:space="preserve"> چیکار میکنه ؟ </w:t>
      </w:r>
    </w:p>
    <w:p w14:paraId="5D55B51C" w14:textId="3C11CC43" w:rsidR="00C952B0" w:rsidRDefault="00C952B0" w:rsidP="00C952B0">
      <w:pPr>
        <w:bidi/>
        <w:rPr>
          <w:rFonts w:ascii="Shabnam" w:hAnsi="Shabnam" w:cs="Shabnam"/>
          <w:color w:val="404040" w:themeColor="text1" w:themeTint="BF"/>
          <w:rtl/>
          <w:lang w:bidi="fa-IR"/>
        </w:rPr>
      </w:pPr>
    </w:p>
    <w:p w14:paraId="11D5FF0F" w14:textId="1F4AA57B" w:rsidR="00C952B0" w:rsidRPr="005314F7" w:rsidRDefault="00C952B0" w:rsidP="00C952B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تفاوت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apply , call </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ارسال آرگیومنت به تابع مورد نظر</w:t>
      </w:r>
      <w:r w:rsidR="00A872F3"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w:t>
      </w:r>
    </w:p>
    <w:p w14:paraId="0DBB28E4" w14:textId="601C780F" w:rsidR="00A872F3" w:rsidRPr="005314F7" w:rsidRDefault="00A872F3" w:rsidP="00A872F3">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36D15C" w14:textId="4DE27E9F" w:rsidR="00A872F3" w:rsidRPr="005314F7" w:rsidRDefault="00A872F3" w:rsidP="00A872F3">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طبق مثال زیر : </w:t>
      </w:r>
    </w:p>
    <w:p w14:paraId="05207AB9" w14:textId="4A10C055" w:rsidR="00A872F3" w:rsidRPr="0065146F" w:rsidRDefault="00A872F3" w:rsidP="0065146F">
      <w:pPr>
        <w:rPr>
          <w:rFonts w:ascii="Shabnam" w:hAnsi="Shabnam" w:cs="Shabnam"/>
          <w:color w:val="0070C0"/>
          <w:sz w:val="24"/>
          <w:szCs w:val="24"/>
          <w:rtl/>
          <w:lang w:bidi="fa-IR"/>
        </w:rPr>
      </w:pPr>
    </w:p>
    <w:p w14:paraId="7FAF4E66" w14:textId="1C6E2258"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Let car = {</w:t>
      </w:r>
    </w:p>
    <w:p w14:paraId="2079CC30" w14:textId="636713C7" w:rsidR="00A872F3" w:rsidRPr="0065146F" w:rsidRDefault="00A872F3" w:rsidP="0065146F">
      <w:pPr>
        <w:ind w:firstLine="720"/>
        <w:rPr>
          <w:rFonts w:ascii="Shabnam" w:hAnsi="Shabnam" w:cs="Shabnam"/>
          <w:color w:val="0070C0"/>
          <w:sz w:val="24"/>
          <w:szCs w:val="24"/>
          <w:lang w:bidi="fa-IR"/>
        </w:rPr>
      </w:pPr>
      <w:r w:rsidRPr="0065146F">
        <w:rPr>
          <w:rFonts w:ascii="Shabnam" w:hAnsi="Shabnam" w:cs="Shabnam"/>
          <w:color w:val="0070C0"/>
          <w:sz w:val="24"/>
          <w:szCs w:val="24"/>
          <w:lang w:bidi="fa-IR"/>
        </w:rPr>
        <w:t>Make: ‘sipa’,</w:t>
      </w:r>
    </w:p>
    <w:p w14:paraId="046E9B74" w14:textId="7E83FB12" w:rsidR="00A872F3" w:rsidRPr="0065146F" w:rsidRDefault="00A872F3" w:rsidP="0065146F">
      <w:pPr>
        <w:ind w:firstLine="720"/>
        <w:rPr>
          <w:rFonts w:ascii="Shabnam" w:hAnsi="Shabnam" w:cs="Shabnam"/>
          <w:color w:val="0070C0"/>
          <w:sz w:val="24"/>
          <w:szCs w:val="24"/>
          <w:lang w:bidi="fa-IR"/>
        </w:rPr>
      </w:pPr>
      <w:r w:rsidRPr="0065146F">
        <w:rPr>
          <w:rFonts w:ascii="Shabnam" w:hAnsi="Shabnam" w:cs="Shabnam"/>
          <w:color w:val="0070C0"/>
          <w:sz w:val="24"/>
          <w:szCs w:val="24"/>
          <w:lang w:bidi="fa-IR"/>
        </w:rPr>
        <w:t>Model: ‘tiba2’,</w:t>
      </w:r>
    </w:p>
    <w:p w14:paraId="2843D801" w14:textId="33CD2B24"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w:t>
      </w:r>
    </w:p>
    <w:p w14:paraId="60FCC3D7" w14:textId="776BC679"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Function displayDetails(year, name) {</w:t>
      </w:r>
    </w:p>
    <w:p w14:paraId="7CAA13AD" w14:textId="1576EA3E" w:rsidR="00A872F3" w:rsidRPr="0065146F" w:rsidRDefault="00A872F3" w:rsidP="0065146F">
      <w:pPr>
        <w:ind w:firstLine="720"/>
        <w:rPr>
          <w:rFonts w:ascii="Shabnam" w:hAnsi="Shabnam" w:cs="Shabnam"/>
          <w:color w:val="0070C0"/>
          <w:sz w:val="24"/>
          <w:szCs w:val="24"/>
          <w:lang w:bidi="fa-IR"/>
        </w:rPr>
      </w:pPr>
      <w:r w:rsidRPr="0065146F">
        <w:rPr>
          <w:rFonts w:ascii="Shabnam" w:hAnsi="Shabnam" w:cs="Shabnam"/>
          <w:color w:val="0070C0"/>
          <w:sz w:val="24"/>
          <w:szCs w:val="24"/>
          <w:lang w:bidi="fa-IR"/>
        </w:rPr>
        <w:t>Console.log(year, name)</w:t>
      </w:r>
    </w:p>
    <w:p w14:paraId="0E051894" w14:textId="5AF02022" w:rsidR="00A872F3" w:rsidRPr="0065146F" w:rsidRDefault="00A872F3" w:rsidP="0065146F">
      <w:pPr>
        <w:ind w:firstLine="720"/>
        <w:rPr>
          <w:rFonts w:ascii="Shabnam" w:hAnsi="Shabnam" w:cs="Shabnam"/>
          <w:color w:val="0070C0"/>
          <w:sz w:val="24"/>
          <w:szCs w:val="24"/>
          <w:lang w:bidi="fa-IR"/>
        </w:rPr>
      </w:pPr>
      <w:r w:rsidRPr="0065146F">
        <w:rPr>
          <w:rFonts w:ascii="Shabnam" w:hAnsi="Shabnam" w:cs="Shabnam"/>
          <w:color w:val="0070C0"/>
          <w:sz w:val="24"/>
          <w:szCs w:val="24"/>
          <w:lang w:bidi="fa-IR"/>
        </w:rPr>
        <w:t>Console.log(‘maker: ‘ + this..make , ‘model : ‘ + this..model)</w:t>
      </w:r>
    </w:p>
    <w:p w14:paraId="490D8F0B" w14:textId="266C22F1"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w:t>
      </w:r>
    </w:p>
    <w:p w14:paraId="1D85360B" w14:textId="3832B37E" w:rsidR="00A872F3" w:rsidRDefault="00A872F3" w:rsidP="0065146F">
      <w:pPr>
        <w:rPr>
          <w:rFonts w:ascii="Shabnam" w:hAnsi="Shabnam" w:cs="Shabnam"/>
          <w:color w:val="0070C0"/>
          <w:sz w:val="24"/>
          <w:szCs w:val="24"/>
          <w:lang w:bidi="fa-IR"/>
        </w:rPr>
      </w:pPr>
    </w:p>
    <w:p w14:paraId="0C1CB641" w14:textId="77777777" w:rsidR="0065146F" w:rsidRPr="0065146F" w:rsidRDefault="0065146F" w:rsidP="0065146F">
      <w:pPr>
        <w:rPr>
          <w:rFonts w:ascii="Shabnam" w:hAnsi="Shabnam" w:cs="Shabnam"/>
          <w:color w:val="0070C0"/>
          <w:sz w:val="24"/>
          <w:szCs w:val="24"/>
          <w:lang w:bidi="fa-IR"/>
        </w:rPr>
      </w:pPr>
    </w:p>
    <w:p w14:paraId="63CF4E4C" w14:textId="71A87F6F"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 xml:space="preserve">Apply: </w:t>
      </w:r>
    </w:p>
    <w:p w14:paraId="682DBD82" w14:textId="755D20C5"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displayDetail.apply(car, [ 2020 , ‘sina’] )</w:t>
      </w:r>
    </w:p>
    <w:p w14:paraId="10BF25B2" w14:textId="02BE9F34" w:rsidR="00A872F3" w:rsidRPr="005314F7" w:rsidRDefault="00A872F3" w:rsidP="00A872F3">
      <w:pPr>
        <w:bidi/>
        <w:rPr>
          <w:rFonts w:ascii="Shabnam" w:hAnsi="Shabnam" w:cs="Shabnam"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به صورت </w:t>
      </w:r>
      <w:r w:rsidRPr="005314F7">
        <w:rPr>
          <w:rFonts w:ascii="Shabnam" w:hAnsi="Shabnam" w:cs="Shabnam"/>
          <w:color w:val="000000" w:themeColor="text1"/>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r w:rsidRPr="005314F7">
        <w:rPr>
          <w:rFonts w:ascii="Shabnam" w:hAnsi="Shabnam" w:cs="Shabnam"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دریافت میکنه </w:t>
      </w:r>
    </w:p>
    <w:p w14:paraId="674A0B84" w14:textId="1EA8B27A" w:rsidR="00A872F3" w:rsidRPr="0065146F" w:rsidRDefault="00A872F3" w:rsidP="0065146F">
      <w:pPr>
        <w:rPr>
          <w:rFonts w:ascii="Shabnam" w:hAnsi="Shabnam" w:cs="Shabnam"/>
          <w:color w:val="0070C0"/>
          <w:sz w:val="24"/>
          <w:szCs w:val="24"/>
          <w:lang w:bidi="fa-IR"/>
        </w:rPr>
      </w:pPr>
    </w:p>
    <w:p w14:paraId="48D3BEE6" w14:textId="6EFA0461"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call :</w:t>
      </w:r>
    </w:p>
    <w:p w14:paraId="0886E000" w14:textId="394C13A0" w:rsidR="00A872F3" w:rsidRPr="0065146F" w:rsidRDefault="00A872F3" w:rsidP="0065146F">
      <w:pPr>
        <w:rPr>
          <w:rFonts w:ascii="Shabnam" w:hAnsi="Shabnam" w:cs="Shabnam"/>
          <w:color w:val="0070C0"/>
          <w:sz w:val="24"/>
          <w:szCs w:val="24"/>
          <w:lang w:bidi="fa-IR"/>
        </w:rPr>
      </w:pPr>
    </w:p>
    <w:p w14:paraId="3699C0BC" w14:textId="66D0DA8C" w:rsidR="00A872F3" w:rsidRPr="0065146F" w:rsidRDefault="00A872F3" w:rsidP="0065146F">
      <w:pPr>
        <w:rPr>
          <w:rFonts w:ascii="Shabnam" w:hAnsi="Shabnam" w:cs="Shabnam" w:hint="cs"/>
          <w:color w:val="0070C0"/>
          <w:sz w:val="24"/>
          <w:szCs w:val="24"/>
          <w:lang w:bidi="fa-IR"/>
        </w:rPr>
      </w:pPr>
      <w:r w:rsidRPr="0065146F">
        <w:rPr>
          <w:rFonts w:ascii="Shabnam" w:hAnsi="Shabnam" w:cs="Shabnam"/>
          <w:color w:val="0070C0"/>
          <w:sz w:val="24"/>
          <w:szCs w:val="24"/>
          <w:lang w:bidi="fa-IR"/>
        </w:rPr>
        <w:t>displayDetail.call(car , 2020 , ‘sina’)</w:t>
      </w:r>
    </w:p>
    <w:p w14:paraId="79DC3742" w14:textId="7A8896BE" w:rsidR="00E60FB5" w:rsidRPr="005314F7" w:rsidRDefault="00A872F3" w:rsidP="00E60FB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با کاما جدا میکنه</w:t>
      </w:r>
    </w:p>
    <w:p w14:paraId="650BE863" w14:textId="14DF176D" w:rsidR="00A872F3" w:rsidRDefault="00A872F3" w:rsidP="00A872F3">
      <w:pPr>
        <w:bidi/>
        <w:rPr>
          <w:rFonts w:ascii="Shabnam" w:hAnsi="Shabnam" w:cs="Shabnam"/>
          <w:color w:val="404040" w:themeColor="text1" w:themeTint="BF"/>
          <w:sz w:val="24"/>
          <w:szCs w:val="24"/>
          <w:rtl/>
          <w:lang w:bidi="fa-IR"/>
        </w:rPr>
      </w:pPr>
    </w:p>
    <w:p w14:paraId="4D9274EF" w14:textId="7DCC0DC0" w:rsidR="00A872F3" w:rsidRDefault="00A872F3" w:rsidP="0065146F">
      <w:pPr>
        <w:pStyle w:val="ListParagraph"/>
        <w:numPr>
          <w:ilvl w:val="0"/>
          <w:numId w:val="22"/>
        </w:numPr>
        <w:bidi/>
        <w:rPr>
          <w:rFonts w:ascii="Shabnam" w:hAnsi="Shabnam" w:cs="Shabnam"/>
          <w:color w:val="404040" w:themeColor="text1" w:themeTint="BF"/>
          <w:sz w:val="28"/>
          <w:szCs w:val="28"/>
          <w:lang w:bidi="fa-IR"/>
        </w:rPr>
      </w:pPr>
      <w:r w:rsidRPr="0065146F">
        <w:rPr>
          <w:rFonts w:ascii="Shabnam" w:hAnsi="Shabnam" w:cs="Shabnam" w:hint="cs"/>
          <w:color w:val="404040" w:themeColor="text1" w:themeTint="BF"/>
          <w:sz w:val="28"/>
          <w:szCs w:val="28"/>
          <w:rtl/>
          <w:lang w:bidi="fa-IR"/>
        </w:rPr>
        <w:t xml:space="preserve">متد </w:t>
      </w:r>
      <w:r w:rsidRPr="0065146F">
        <w:rPr>
          <w:rFonts w:ascii="Shabnam" w:hAnsi="Shabnam" w:cs="Shabnam"/>
          <w:color w:val="404040" w:themeColor="text1" w:themeTint="BF"/>
          <w:sz w:val="28"/>
          <w:szCs w:val="28"/>
          <w:lang w:bidi="fa-IR"/>
        </w:rPr>
        <w:t>bind</w:t>
      </w:r>
      <w:r w:rsidRPr="0065146F">
        <w:rPr>
          <w:rFonts w:ascii="Shabnam" w:hAnsi="Shabnam" w:cs="Shabnam" w:hint="cs"/>
          <w:color w:val="404040" w:themeColor="text1" w:themeTint="BF"/>
          <w:sz w:val="28"/>
          <w:szCs w:val="28"/>
          <w:rtl/>
          <w:lang w:bidi="fa-IR"/>
        </w:rPr>
        <w:t xml:space="preserve"> چیکار میکنه ؟ </w:t>
      </w:r>
    </w:p>
    <w:p w14:paraId="18388027" w14:textId="77777777" w:rsidR="0065146F" w:rsidRPr="0065146F" w:rsidRDefault="0065146F" w:rsidP="0065146F">
      <w:pPr>
        <w:pStyle w:val="ListParagraph"/>
        <w:numPr>
          <w:ilvl w:val="0"/>
          <w:numId w:val="22"/>
        </w:numPr>
        <w:bidi/>
        <w:rPr>
          <w:rFonts w:ascii="Shabnam" w:hAnsi="Shabnam" w:cs="Shabnam"/>
          <w:color w:val="404040" w:themeColor="text1" w:themeTint="BF"/>
          <w:sz w:val="28"/>
          <w:szCs w:val="28"/>
          <w:rtl/>
          <w:lang w:bidi="fa-IR"/>
        </w:rPr>
      </w:pPr>
    </w:p>
    <w:p w14:paraId="492E8760" w14:textId="05FC379B" w:rsidR="00A872F3" w:rsidRPr="005314F7" w:rsidRDefault="00A872F3" w:rsidP="00A872F3">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تفاوت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 دو متد قبلی در اینه که نمیاد درجا تابع رو اجرا کند.</w:t>
      </w:r>
    </w:p>
    <w:p w14:paraId="37EDF573" w14:textId="3EEE02D6" w:rsidR="00A872F3" w:rsidRPr="005314F7" w:rsidRDefault="00A872F3" w:rsidP="00A872F3">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EF9F36" w14:textId="69241605" w:rsidR="00A872F3" w:rsidRPr="005314F7" w:rsidRDefault="00A872F3" w:rsidP="00A872F3">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دو روش برای اجرای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bind </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وجود داره یکی این که میتونیم داخل یک متغیر بریزیم و اون متغیر رو اجرا کنیم یا  این که یه پارانتز خالی جلوی تابع قرار بریم.</w:t>
      </w:r>
    </w:p>
    <w:p w14:paraId="286DA478" w14:textId="114B6397" w:rsidR="00A872F3" w:rsidRPr="005314F7" w:rsidRDefault="00A872F3" w:rsidP="00A872F3">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386316" w14:textId="03FC4663" w:rsidR="00A872F3" w:rsidRPr="005314F7" w:rsidRDefault="00A872F3" w:rsidP="00A872F3">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به این صورت : </w:t>
      </w:r>
    </w:p>
    <w:p w14:paraId="0024F44C" w14:textId="24BCC128" w:rsidR="00A872F3" w:rsidRPr="0065146F" w:rsidRDefault="00A872F3" w:rsidP="0065146F">
      <w:pPr>
        <w:rPr>
          <w:rFonts w:ascii="Shabnam" w:hAnsi="Shabnam" w:cs="Shabnam"/>
          <w:color w:val="0070C0"/>
          <w:sz w:val="24"/>
          <w:szCs w:val="24"/>
          <w:rtl/>
          <w:lang w:bidi="fa-IR"/>
        </w:rPr>
      </w:pPr>
    </w:p>
    <w:p w14:paraId="784AE230" w14:textId="35B2E75B"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Let a = displayDetails.bind(car , 2020 , ‘sina’ )</w:t>
      </w:r>
    </w:p>
    <w:p w14:paraId="2B6267D3" w14:textId="7935D45A" w:rsidR="00A872F3" w:rsidRPr="0065146F" w:rsidRDefault="00A872F3" w:rsidP="0065146F">
      <w:pPr>
        <w:rPr>
          <w:rFonts w:ascii="Shabnam" w:hAnsi="Shabnam" w:cs="Shabnam"/>
          <w:color w:val="0070C0"/>
          <w:sz w:val="24"/>
          <w:szCs w:val="24"/>
          <w:lang w:bidi="fa-IR"/>
        </w:rPr>
      </w:pPr>
    </w:p>
    <w:p w14:paraId="21208492" w14:textId="25C9E6AF" w:rsidR="00A872F3" w:rsidRPr="0065146F"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 xml:space="preserve">Or </w:t>
      </w:r>
    </w:p>
    <w:p w14:paraId="4DA3823E" w14:textId="14C866FB" w:rsidR="00A872F3" w:rsidRPr="0065146F" w:rsidRDefault="00A872F3" w:rsidP="0065146F">
      <w:pPr>
        <w:rPr>
          <w:rFonts w:ascii="Shabnam" w:hAnsi="Shabnam" w:cs="Shabnam"/>
          <w:color w:val="0070C0"/>
          <w:sz w:val="24"/>
          <w:szCs w:val="24"/>
          <w:lang w:bidi="fa-IR"/>
        </w:rPr>
      </w:pPr>
    </w:p>
    <w:p w14:paraId="67237895" w14:textId="6D0693D5" w:rsidR="00A872F3" w:rsidRDefault="00A872F3" w:rsidP="0065146F">
      <w:pPr>
        <w:rPr>
          <w:rFonts w:ascii="Shabnam" w:hAnsi="Shabnam" w:cs="Shabnam"/>
          <w:color w:val="0070C0"/>
          <w:sz w:val="24"/>
          <w:szCs w:val="24"/>
          <w:lang w:bidi="fa-IR"/>
        </w:rPr>
      </w:pPr>
      <w:r w:rsidRPr="0065146F">
        <w:rPr>
          <w:rFonts w:ascii="Shabnam" w:hAnsi="Shabnam" w:cs="Shabnam"/>
          <w:color w:val="0070C0"/>
          <w:sz w:val="24"/>
          <w:szCs w:val="24"/>
          <w:lang w:bidi="fa-IR"/>
        </w:rPr>
        <w:t>displayDetails.bind(car , 2020  , ‘sina’ )()</w:t>
      </w:r>
    </w:p>
    <w:p w14:paraId="30623F8D" w14:textId="77777777" w:rsidR="0065146F" w:rsidRPr="0065146F" w:rsidRDefault="0065146F" w:rsidP="0065146F">
      <w:pPr>
        <w:rPr>
          <w:rFonts w:ascii="Shabnam" w:hAnsi="Shabnam" w:cs="Shabnam"/>
          <w:color w:val="0070C0"/>
          <w:sz w:val="24"/>
          <w:szCs w:val="24"/>
          <w:lang w:bidi="fa-IR"/>
        </w:rPr>
      </w:pPr>
    </w:p>
    <w:p w14:paraId="49E431D4" w14:textId="52588122" w:rsidR="00A872F3" w:rsidRPr="0065146F" w:rsidRDefault="00A872F3" w:rsidP="0065146F">
      <w:pPr>
        <w:bidi/>
        <w:jc w:val="center"/>
        <w:rPr>
          <w:rFonts w:ascii="Shabnam" w:hAnsi="Shabnam" w:cs="Shabnam"/>
          <w:color w:val="000000" w:themeColor="text1"/>
          <w:sz w:val="28"/>
          <w:szCs w:val="28"/>
          <w:lang w:bidi="fa-IR"/>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p>
    <w:p w14:paraId="285EDD81" w14:textId="0A40BD2F" w:rsidR="00A872F3" w:rsidRPr="0065146F" w:rsidRDefault="00A872F3" w:rsidP="0065146F">
      <w:pPr>
        <w:bidi/>
        <w:jc w:val="center"/>
        <w:rPr>
          <w:rFonts w:ascii="Shabnam" w:hAnsi="Shabnam" w:cs="Shabnam"/>
          <w:color w:val="000000" w:themeColor="text1"/>
          <w:sz w:val="28"/>
          <w:szCs w:val="28"/>
          <w:rtl/>
          <w:lang w:bidi="fa-IR"/>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r w:rsidRPr="0065146F">
        <w:rPr>
          <w:rFonts w:ascii="Shabnam" w:hAnsi="Shabnam" w:cs="Shabnam"/>
          <w:color w:val="000000" w:themeColor="text1"/>
          <w:sz w:val="28"/>
          <w:szCs w:val="28"/>
          <w:lang w:bidi="fa-IR"/>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Asynchronous request</w:t>
      </w:r>
      <w:r w:rsidRPr="0065146F">
        <w:rPr>
          <w:rFonts w:ascii="Shabnam" w:hAnsi="Shabnam" w:cs="Shabnam" w:hint="cs"/>
          <w:color w:val="000000" w:themeColor="text1"/>
          <w:sz w:val="28"/>
          <w:szCs w:val="28"/>
          <w:rtl/>
          <w:lang w:bidi="fa-IR"/>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  درخواست های غیر هم زمان</w:t>
      </w:r>
    </w:p>
    <w:p w14:paraId="70A65F74" w14:textId="39A8EBDD" w:rsidR="00A872F3" w:rsidRPr="0065146F" w:rsidRDefault="00A872F3" w:rsidP="0065146F">
      <w:pPr>
        <w:bidi/>
        <w:jc w:val="center"/>
        <w:rPr>
          <w:rFonts w:ascii="Shabnam" w:hAnsi="Shabnam" w:cs="Shabnam"/>
          <w:color w:val="000000" w:themeColor="text1"/>
          <w:sz w:val="28"/>
          <w:szCs w:val="28"/>
          <w:rtl/>
          <w:lang w:bidi="fa-IR"/>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pPr>
    </w:p>
    <w:p w14:paraId="206D478B" w14:textId="62886357" w:rsidR="00A872F3" w:rsidRPr="00077FB3" w:rsidRDefault="00464EA1" w:rsidP="00077FB3">
      <w:pPr>
        <w:pStyle w:val="ListParagraph"/>
        <w:numPr>
          <w:ilvl w:val="0"/>
          <w:numId w:val="23"/>
        </w:numPr>
        <w:bidi/>
        <w:rPr>
          <w:rFonts w:ascii="Shabnam" w:hAnsi="Shabnam" w:cs="Shabnam"/>
          <w:color w:val="000000" w:themeColor="text1"/>
          <w:sz w:val="28"/>
          <w:szCs w:val="28"/>
          <w:rtl/>
          <w:lang w:bidi="fa-IR"/>
          <w14:textOutline w14:w="0" w14:cap="flat" w14:cmpd="sng" w14:algn="ctr">
            <w14:noFill/>
            <w14:prstDash w14:val="solid"/>
            <w14:round/>
          </w14:textOutline>
        </w:rPr>
      </w:pPr>
      <w:r w:rsidRPr="00077FB3">
        <w:rPr>
          <w:rFonts w:ascii="Shabnam" w:hAnsi="Shabnam" w:cs="Shabnam"/>
          <w:color w:val="000000" w:themeColor="text1"/>
          <w:sz w:val="28"/>
          <w:szCs w:val="28"/>
          <w:lang w:bidi="fa-IR"/>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Promise </w:t>
      </w:r>
      <w:r w:rsidRPr="00077FB3">
        <w:rPr>
          <w:rFonts w:ascii="Shabnam" w:hAnsi="Shabnam" w:cs="Shabnam" w:hint="cs"/>
          <w:color w:val="000000" w:themeColor="text1"/>
          <w:sz w:val="28"/>
          <w:szCs w:val="28"/>
          <w:rtl/>
          <w:lang w:bidi="fa-IR"/>
          <w14:shadow w14:blurRad="50800" w14:dist="38100" w14:dir="18900000" w14:sx="100000" w14:sy="100000" w14:kx="0" w14:ky="0" w14:algn="bl">
            <w14:srgbClr w14:val="000000">
              <w14:alpha w14:val="60000"/>
            </w14:srgbClr>
          </w14:shadow>
          <w14:textOutline w14:w="0" w14:cap="flat" w14:cmpd="sng" w14:algn="ctr">
            <w14:noFill/>
            <w14:prstDash w14:val="solid"/>
            <w14:round/>
          </w14:textOutline>
        </w:rPr>
        <w:t xml:space="preserve"> </w:t>
      </w:r>
      <w:r w:rsidRPr="00077FB3">
        <w:rPr>
          <w:rFonts w:ascii="Shabnam" w:hAnsi="Shabnam" w:cs="Shabnam" w:hint="cs"/>
          <w:color w:val="000000" w:themeColor="text1"/>
          <w:sz w:val="28"/>
          <w:szCs w:val="28"/>
          <w:rtl/>
          <w:lang w:bidi="fa-IR"/>
          <w14:textOutline w14:w="0" w14:cap="flat" w14:cmpd="sng" w14:algn="ctr">
            <w14:noFill/>
            <w14:prstDash w14:val="solid"/>
            <w14:round/>
          </w14:textOutline>
        </w:rPr>
        <w:t>ها چی هستند ؟</w:t>
      </w:r>
    </w:p>
    <w:p w14:paraId="2557FE30" w14:textId="3BBF3B66" w:rsidR="00464EA1" w:rsidRPr="005314F7" w:rsidRDefault="00464EA1" w:rsidP="00464EA1">
      <w:pPr>
        <w:bidi/>
        <w:rPr>
          <w:rFonts w:ascii="Shabnam" w:hAnsi="Shabnam" w:cs="Shabnam"/>
          <w:color w:val="000000" w:themeColor="text1"/>
          <w:sz w:val="28"/>
          <w:szCs w:val="28"/>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56883B" w14:textId="7B0F7D18" w:rsidR="00464EA1" w:rsidRDefault="00464EA1" w:rsidP="00464EA1">
      <w:pPr>
        <w:bidi/>
        <w:rPr>
          <w:rFonts w:ascii="Shabnam" w:hAnsi="Shabnam" w:cs="Shabnam"/>
          <w:color w:val="000000" w:themeColor="text1"/>
          <w:sz w:val="24"/>
          <w:szCs w:val="24"/>
          <w:rtl/>
          <w:lang w:bidi="fa-IR"/>
          <w14:textOutline w14:w="0" w14:cap="flat" w14:cmpd="sng" w14:algn="ctr">
            <w14:noFill/>
            <w14:prstDash w14:val="solid"/>
            <w14:round/>
          </w14:textOutline>
        </w:rPr>
      </w:pP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Promise </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ها برای هندل کردن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async</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کار میره</w:t>
      </w:r>
      <w:r>
        <w:rPr>
          <w:rFonts w:ascii="Shabnam" w:hAnsi="Shabnam" w:cs="Shabnam" w:hint="cs"/>
          <w:color w:val="000000" w:themeColor="text1"/>
          <w:sz w:val="24"/>
          <w:szCs w:val="24"/>
          <w:rtl/>
          <w:lang w:bidi="fa-IR"/>
          <w14:textOutline w14:w="0" w14:cap="flat" w14:cmpd="sng" w14:algn="ctr">
            <w14:noFill/>
            <w14:prstDash w14:val="solid"/>
            <w14:round/>
          </w14:textOutline>
        </w:rPr>
        <w:t xml:space="preserve"> </w:t>
      </w:r>
    </w:p>
    <w:p w14:paraId="1C3EEBAB" w14:textId="34E3D2F8" w:rsidR="00464EA1" w:rsidRPr="00077FB3" w:rsidRDefault="00464EA1" w:rsidP="00077FB3">
      <w:pPr>
        <w:rPr>
          <w:rFonts w:ascii="Shabnam" w:hAnsi="Shabnam" w:cs="Shabnam"/>
          <w:color w:val="0070C0"/>
          <w:sz w:val="24"/>
          <w:szCs w:val="24"/>
          <w:rtl/>
          <w:lang w:bidi="fa-IR"/>
          <w14:textOutline w14:w="0" w14:cap="flat" w14:cmpd="sng" w14:algn="ctr">
            <w14:noFill/>
            <w14:prstDash w14:val="solid"/>
            <w14:round/>
          </w14:textOutline>
        </w:rPr>
      </w:pPr>
    </w:p>
    <w:p w14:paraId="23213163" w14:textId="49BC9185"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 then , catch )</w:t>
      </w:r>
    </w:p>
    <w:p w14:paraId="62276891" w14:textId="1CE366EF"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p>
    <w:p w14:paraId="5AF093A6" w14:textId="26B0B8CA"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Let myFirstPromise = new Promise((resolve , reject) =&gt; {</w:t>
      </w:r>
    </w:p>
    <w:p w14:paraId="64ADD2E1" w14:textId="6DC57172" w:rsidR="00464EA1" w:rsidRPr="00077FB3" w:rsidRDefault="00464EA1" w:rsidP="00077FB3">
      <w:pPr>
        <w:ind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setTimeout(() =&gt; {</w:t>
      </w:r>
    </w:p>
    <w:p w14:paraId="4A9E089E" w14:textId="3D305FFF" w:rsidR="00464EA1" w:rsidRPr="00077FB3" w:rsidRDefault="00464EA1" w:rsidP="00077FB3">
      <w:pPr>
        <w:ind w:left="720"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reject(‘this is an error’ );</w:t>
      </w:r>
    </w:p>
    <w:p w14:paraId="03DF8D09" w14:textId="5E4A4189" w:rsidR="00464EA1" w:rsidRPr="00077FB3" w:rsidRDefault="00464EA1" w:rsidP="00077FB3">
      <w:pPr>
        <w:ind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},2000)</w:t>
      </w:r>
    </w:p>
    <w:p w14:paraId="61C1165C" w14:textId="4C0F66FE"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w:t>
      </w:r>
    </w:p>
    <w:p w14:paraId="05EEF917" w14:textId="3BD6A087" w:rsidR="00464EA1" w:rsidRDefault="00464EA1" w:rsidP="00464EA1">
      <w:pPr>
        <w:bidi/>
        <w:rPr>
          <w:rFonts w:ascii="Shabnam" w:hAnsi="Shabnam" w:cs="Shabnam"/>
          <w:color w:val="000000" w:themeColor="text1"/>
          <w:sz w:val="24"/>
          <w:szCs w:val="24"/>
          <w:lang w:bidi="fa-IR"/>
          <w14:textOutline w14:w="0" w14:cap="flat" w14:cmpd="sng" w14:algn="ctr">
            <w14:noFill/>
            <w14:prstDash w14:val="solid"/>
            <w14:round/>
          </w14:textOutline>
        </w:rPr>
      </w:pPr>
    </w:p>
    <w:p w14:paraId="33D92539" w14:textId="77777777" w:rsidR="00464EA1" w:rsidRDefault="00464EA1" w:rsidP="00464EA1">
      <w:pPr>
        <w:bidi/>
        <w:rPr>
          <w:rFonts w:ascii="Shabnam" w:hAnsi="Shabnam" w:cs="Shabnam"/>
          <w:color w:val="000000" w:themeColor="text1"/>
          <w:sz w:val="24"/>
          <w:szCs w:val="24"/>
          <w:lang w:bidi="fa-IR"/>
          <w14:textOutline w14:w="0" w14:cap="flat" w14:cmpd="sng" w14:algn="ctr">
            <w14:noFill/>
            <w14:prstDash w14:val="solid"/>
            <w14:round/>
          </w14:textOutline>
        </w:rPr>
      </w:pPr>
    </w:p>
    <w:p w14:paraId="29C054D4" w14:textId="7A94F5AE"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myFirstPromise</w:t>
      </w:r>
    </w:p>
    <w:p w14:paraId="15B0AE75" w14:textId="5E397F14" w:rsidR="00464EA1"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.then(data =&gt; {</w:t>
      </w:r>
    </w:p>
    <w:p w14:paraId="5ECCFDE7" w14:textId="7D81F8E4" w:rsidR="00077FB3" w:rsidRPr="00077FB3" w:rsidRDefault="00077FB3" w:rsidP="00077FB3">
      <w:pPr>
        <w:rPr>
          <w:rFonts w:ascii="Shabnam" w:hAnsi="Shabnam" w:cs="Shabnam"/>
          <w:color w:val="0070C0"/>
          <w:sz w:val="24"/>
          <w:szCs w:val="24"/>
          <w:lang w:bidi="fa-IR"/>
          <w14:textOutline w14:w="0" w14:cap="flat" w14:cmpd="sng" w14:algn="ctr">
            <w14:noFill/>
            <w14:prstDash w14:val="solid"/>
            <w14:round/>
          </w14:textOutline>
        </w:rPr>
      </w:pPr>
      <w:r>
        <w:rPr>
          <w:rFonts w:ascii="Shabnam" w:hAnsi="Shabnam" w:cs="Shabnam"/>
          <w:color w:val="0070C0"/>
          <w:sz w:val="24"/>
          <w:szCs w:val="24"/>
          <w:lang w:bidi="fa-IR"/>
          <w14:textOutline w14:w="0" w14:cap="flat" w14:cmpd="sng" w14:algn="ctr">
            <w14:noFill/>
            <w14:prstDash w14:val="solid"/>
            <w14:round/>
          </w14:textOutline>
        </w:rPr>
        <w:tab/>
        <w:t>Console.log(data)</w:t>
      </w:r>
    </w:p>
    <w:p w14:paraId="3E8B792C" w14:textId="186742CA"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w:t>
      </w:r>
    </w:p>
    <w:p w14:paraId="4C79F209" w14:textId="4DF5BF69"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.catch(err =&gt; console.log(err))</w:t>
      </w:r>
    </w:p>
    <w:p w14:paraId="67BCFDC7" w14:textId="5860A4F1"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p>
    <w:p w14:paraId="0EA48FBD" w14:textId="3041A54B" w:rsidR="00464EA1" w:rsidRPr="00077FB3" w:rsidRDefault="00464EA1" w:rsidP="00077FB3">
      <w:pPr>
        <w:pStyle w:val="ListParagraph"/>
        <w:numPr>
          <w:ilvl w:val="0"/>
          <w:numId w:val="23"/>
        </w:numPr>
        <w:bidi/>
        <w:rPr>
          <w:rFonts w:ascii="Shabnam" w:hAnsi="Shabnam" w:cs="Shabnam"/>
          <w:color w:val="3A3A3A" w:themeColor="background2" w:themeShade="40"/>
          <w:sz w:val="28"/>
          <w:szCs w:val="28"/>
          <w:lang w:bidi="fa-IR"/>
          <w14:textOutline w14:w="0" w14:cap="flat" w14:cmpd="sng" w14:algn="ctr">
            <w14:noFill/>
            <w14:prstDash w14:val="solid"/>
            <w14:round/>
          </w14:textOutline>
        </w:rPr>
      </w:pPr>
      <w:r w:rsidRPr="00077FB3">
        <w:rPr>
          <w:rFonts w:ascii="Shabnam" w:hAnsi="Shabnam" w:cs="Shabnam"/>
          <w:color w:val="3A3A3A" w:themeColor="background2" w:themeShade="40"/>
          <w:sz w:val="28"/>
          <w:szCs w:val="28"/>
          <w:lang w:bidi="fa-IR"/>
          <w14:textOutline w14:w="0" w14:cap="flat" w14:cmpd="sng" w14:algn="ctr">
            <w14:noFill/>
            <w14:prstDash w14:val="solid"/>
            <w14:round/>
          </w14:textOutline>
        </w:rPr>
        <w:t>Callback</w:t>
      </w:r>
    </w:p>
    <w:p w14:paraId="616EF4E7" w14:textId="78B626C5" w:rsidR="00464EA1" w:rsidRPr="005314F7" w:rsidRDefault="00464EA1" w:rsidP="00464EA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FA4022" w14:textId="0A043D99" w:rsidR="00464EA1" w:rsidRPr="005314F7" w:rsidRDefault="00464EA1" w:rsidP="00464EA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با استفاده از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callback</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میتونیم توابع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async</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مون رو هر جایی که دلمون خواست فراخوانی بکنیم و ازش استفاده کنیم.</w:t>
      </w:r>
    </w:p>
    <w:p w14:paraId="5FBBD05A" w14:textId="4334E842" w:rsidR="00464EA1" w:rsidRPr="005314F7" w:rsidRDefault="00464EA1" w:rsidP="00464EA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BF0477" w14:textId="3279D7EA" w:rsidR="00464EA1" w:rsidRPr="005314F7" w:rsidRDefault="00464EA1" w:rsidP="00464EA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یکی از مشکلاتی که به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callback</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ها وارده می شه به روش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کردن </w:t>
      </w:r>
      <w:r w:rsidRPr="005314F7">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ها اشاره کرد.</w:t>
      </w:r>
    </w:p>
    <w:p w14:paraId="075CF1D8" w14:textId="13B6AA09" w:rsidR="00464EA1" w:rsidRPr="005314F7" w:rsidRDefault="00464EA1" w:rsidP="00464EA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A5E872" w14:textId="0FD7C4B4" w:rsidR="00464EA1" w:rsidRPr="005314F7" w:rsidRDefault="00464EA1" w:rsidP="00077FB3">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مثال: </w:t>
      </w:r>
    </w:p>
    <w:p w14:paraId="63A1D746" w14:textId="0C18EBF9"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Function doSomething(callback, error) {</w:t>
      </w:r>
    </w:p>
    <w:p w14:paraId="3321591E" w14:textId="7661066A" w:rsidR="00464EA1" w:rsidRPr="00077FB3" w:rsidRDefault="00464EA1"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setTimeOut(() =&gt; {</w:t>
      </w:r>
    </w:p>
    <w:p w14:paraId="034014C3" w14:textId="6FDF806B" w:rsidR="00464EA1" w:rsidRPr="00077FB3" w:rsidRDefault="00464EA1" w:rsidP="00077FB3">
      <w:pPr>
        <w:ind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let title = ‘this is article one’;</w:t>
      </w:r>
    </w:p>
    <w:p w14:paraId="6C4E7058" w14:textId="3C3CED47" w:rsidR="00464EA1" w:rsidRPr="00077FB3" w:rsidRDefault="00464EA1" w:rsidP="00077FB3">
      <w:pPr>
        <w:ind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if(! Title</w:t>
      </w:r>
      <w:r w:rsidR="00077FB3" w:rsidRPr="00077FB3">
        <w:rPr>
          <w:rFonts w:ascii="Shabnam" w:hAnsi="Shabnam" w:cs="Shabnam"/>
          <w:color w:val="0070C0"/>
          <w:sz w:val="24"/>
          <w:szCs w:val="24"/>
          <w:lang w:bidi="fa-IR"/>
          <w14:textOutline w14:w="0" w14:cap="flat" w14:cmpd="sng" w14:algn="ctr">
            <w14:noFill/>
            <w14:prstDash w14:val="solid"/>
            <w14:round/>
          </w14:textOutline>
        </w:rPr>
        <w:t>) {error (‘err’) }</w:t>
      </w:r>
    </w:p>
    <w:p w14:paraId="086781BB" w14:textId="53929AEF" w:rsidR="00077FB3" w:rsidRPr="00077FB3" w:rsidRDefault="00077FB3" w:rsidP="00077FB3">
      <w:pPr>
        <w:ind w:left="720"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setTimeout(() =&gt; {</w:t>
      </w:r>
    </w:p>
    <w:p w14:paraId="3A4E9DA3" w14:textId="52060D1E" w:rsidR="00077FB3" w:rsidRPr="00077FB3" w:rsidRDefault="00077FB3" w:rsidP="00077FB3">
      <w:pPr>
        <w:ind w:left="1440"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let data = {user: ‘ ‘ }</w:t>
      </w:r>
    </w:p>
    <w:p w14:paraId="4D320E24" w14:textId="603A8380" w:rsidR="00077FB3" w:rsidRPr="00077FB3" w:rsidRDefault="00077FB3" w:rsidP="00077FB3">
      <w:pPr>
        <w:ind w:left="216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 xml:space="preserve">if(data) {error (‘err data’);return </w:t>
      </w:r>
      <w:r>
        <w:rPr>
          <w:rFonts w:ascii="Shabnam" w:hAnsi="Shabnam" w:cs="Shabnam" w:hint="cs"/>
          <w:color w:val="3A3A3A" w:themeColor="background2" w:themeShade="40"/>
          <w:sz w:val="20"/>
          <w:szCs w:val="20"/>
          <w:rtl/>
          <w:lang w:bidi="fa-IR"/>
          <w14:textOutline w14:w="0" w14:cap="flat" w14:cmpd="sng" w14:algn="ctr">
            <w14:noFill/>
            <w14:prstDash w14:val="solid"/>
            <w14:round/>
          </w14:textOutline>
        </w:rPr>
        <w:t>اگر اررور داشت ادامه نده</w:t>
      </w:r>
      <w:r w:rsidRPr="00077FB3">
        <w:rPr>
          <w:rFonts w:ascii="Shabnam" w:hAnsi="Shabnam" w:cs="Shabnam"/>
          <w:color w:val="0070C0"/>
          <w:sz w:val="24"/>
          <w:szCs w:val="24"/>
          <w:lang w:bidi="fa-IR"/>
          <w14:textOutline w14:w="0" w14:cap="flat" w14:cmpd="sng" w14:algn="ctr">
            <w14:noFill/>
            <w14:prstDash w14:val="solid"/>
            <w14:round/>
          </w14:textOutline>
        </w:rPr>
        <w:t>}</w:t>
      </w:r>
    </w:p>
    <w:p w14:paraId="764D91C5" w14:textId="416F1A3D" w:rsidR="00077FB3" w:rsidRPr="00077FB3" w:rsidRDefault="00077FB3" w:rsidP="00077FB3">
      <w:pPr>
        <w:ind w:left="1440"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callback(data)</w:t>
      </w:r>
    </w:p>
    <w:p w14:paraId="5E4E63EF" w14:textId="6338D982" w:rsidR="00077FB3" w:rsidRPr="00077FB3" w:rsidRDefault="00077FB3" w:rsidP="00077FB3">
      <w:pPr>
        <w:ind w:left="720" w:firstLine="720"/>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lastRenderedPageBreak/>
        <w:t>},2000);</w:t>
      </w:r>
    </w:p>
    <w:p w14:paraId="16FD4CE9" w14:textId="6E6CB8D8" w:rsidR="00077FB3" w:rsidRPr="00077FB3" w:rsidRDefault="00077FB3"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},2000)</w:t>
      </w:r>
    </w:p>
    <w:p w14:paraId="5BFC33F9" w14:textId="7562BAE2" w:rsidR="00077FB3" w:rsidRPr="00077FB3" w:rsidRDefault="00077FB3" w:rsidP="00077FB3">
      <w:pPr>
        <w:rPr>
          <w:rFonts w:ascii="Shabnam" w:hAnsi="Shabnam" w:cs="Shabnam"/>
          <w:color w:val="0070C0"/>
          <w:sz w:val="24"/>
          <w:szCs w:val="24"/>
          <w:lang w:bidi="fa-IR"/>
          <w14:textOutline w14:w="0" w14:cap="flat" w14:cmpd="sng" w14:algn="ctr">
            <w14:noFill/>
            <w14:prstDash w14:val="solid"/>
            <w14:round/>
          </w14:textOutline>
        </w:rPr>
      </w:pPr>
      <w:r w:rsidRPr="00077FB3">
        <w:rPr>
          <w:rFonts w:ascii="Shabnam" w:hAnsi="Shabnam" w:cs="Shabnam"/>
          <w:color w:val="0070C0"/>
          <w:sz w:val="24"/>
          <w:szCs w:val="24"/>
          <w:lang w:bidi="fa-IR"/>
          <w14:textOutline w14:w="0" w14:cap="flat" w14:cmpd="sng" w14:algn="ctr">
            <w14:noFill/>
            <w14:prstDash w14:val="solid"/>
            <w14:round/>
          </w14:textOutline>
        </w:rPr>
        <w:t>}</w:t>
      </w:r>
    </w:p>
    <w:p w14:paraId="7D867AC2" w14:textId="7077CC96" w:rsidR="008D6234" w:rsidRDefault="008D6234" w:rsidP="00976267">
      <w:pPr>
        <w:rPr>
          <w:rFonts w:ascii="Shabnam" w:hAnsi="Shabnam" w:cs="Shabnam"/>
          <w:color w:val="0070C0"/>
          <w:sz w:val="24"/>
          <w:szCs w:val="24"/>
          <w:rtl/>
          <w:lang w:bidi="fa-IR"/>
        </w:rPr>
      </w:pPr>
    </w:p>
    <w:p w14:paraId="3EF0974B" w14:textId="1EA3633E" w:rsidR="00976267" w:rsidRDefault="00976267" w:rsidP="00976267">
      <w:pPr>
        <w:rPr>
          <w:rFonts w:ascii="Shabnam" w:hAnsi="Shabnam" w:cs="Shabnam"/>
          <w:color w:val="0070C0"/>
          <w:sz w:val="24"/>
          <w:szCs w:val="24"/>
          <w:lang w:bidi="fa-IR"/>
        </w:rPr>
      </w:pPr>
      <w:r>
        <w:rPr>
          <w:rFonts w:ascii="Shabnam" w:hAnsi="Shabnam" w:cs="Shabnam"/>
          <w:color w:val="0070C0"/>
          <w:sz w:val="24"/>
          <w:szCs w:val="24"/>
          <w:lang w:bidi="fa-IR"/>
        </w:rPr>
        <w:t>doSomething(function(data) {</w:t>
      </w:r>
    </w:p>
    <w:p w14:paraId="7D230A80" w14:textId="75F29B62" w:rsidR="00976267" w:rsidRDefault="00976267" w:rsidP="00976267">
      <w:pPr>
        <w:ind w:firstLine="720"/>
        <w:rPr>
          <w:rFonts w:ascii="Shabnam" w:hAnsi="Shabnam" w:cs="Shabnam"/>
          <w:color w:val="0070C0"/>
          <w:sz w:val="24"/>
          <w:szCs w:val="24"/>
          <w:lang w:bidi="fa-IR"/>
        </w:rPr>
      </w:pPr>
      <w:r>
        <w:rPr>
          <w:rFonts w:ascii="Shabnam" w:hAnsi="Shabnam" w:cs="Shabnam"/>
          <w:color w:val="0070C0"/>
          <w:sz w:val="24"/>
          <w:szCs w:val="24"/>
          <w:lang w:bidi="fa-IR"/>
        </w:rPr>
        <w:t>Console.log(data)</w:t>
      </w:r>
    </w:p>
    <w:p w14:paraId="13F2B337" w14:textId="1CF99C76" w:rsidR="00976267" w:rsidRDefault="00976267" w:rsidP="00976267">
      <w:pPr>
        <w:rPr>
          <w:rFonts w:ascii="Shabnam" w:hAnsi="Shabnam" w:cs="Shabnam"/>
          <w:color w:val="0070C0"/>
          <w:sz w:val="24"/>
          <w:szCs w:val="24"/>
          <w:lang w:bidi="fa-IR"/>
        </w:rPr>
      </w:pPr>
      <w:r>
        <w:rPr>
          <w:rFonts w:ascii="Shabnam" w:hAnsi="Shabnam" w:cs="Shabnam"/>
          <w:color w:val="0070C0"/>
          <w:sz w:val="24"/>
          <w:szCs w:val="24"/>
          <w:lang w:bidi="fa-IR"/>
        </w:rPr>
        <w:t>}, function (error) {</w:t>
      </w:r>
    </w:p>
    <w:p w14:paraId="2EF42905" w14:textId="1A125B4E" w:rsidR="00976267" w:rsidRDefault="00976267" w:rsidP="00976267">
      <w:pPr>
        <w:ind w:firstLine="720"/>
        <w:rPr>
          <w:rFonts w:ascii="Shabnam" w:hAnsi="Shabnam" w:cs="Shabnam"/>
          <w:color w:val="0070C0"/>
          <w:sz w:val="24"/>
          <w:szCs w:val="24"/>
          <w:lang w:bidi="fa-IR"/>
        </w:rPr>
      </w:pPr>
      <w:r>
        <w:rPr>
          <w:rFonts w:ascii="Shabnam" w:hAnsi="Shabnam" w:cs="Shabnam"/>
          <w:color w:val="0070C0"/>
          <w:sz w:val="24"/>
          <w:szCs w:val="24"/>
          <w:lang w:bidi="fa-IR"/>
        </w:rPr>
        <w:t>Console.log(error)</w:t>
      </w:r>
    </w:p>
    <w:p w14:paraId="4D458877" w14:textId="774006D2" w:rsidR="00976267" w:rsidRDefault="00976267" w:rsidP="00976267">
      <w:pPr>
        <w:rPr>
          <w:rFonts w:ascii="Shabnam" w:hAnsi="Shabnam" w:cs="Shabnam"/>
          <w:color w:val="0070C0"/>
          <w:sz w:val="24"/>
          <w:szCs w:val="24"/>
          <w:lang w:bidi="fa-IR"/>
        </w:rPr>
      </w:pPr>
      <w:r>
        <w:rPr>
          <w:rFonts w:ascii="Shabnam" w:hAnsi="Shabnam" w:cs="Shabnam"/>
          <w:color w:val="0070C0"/>
          <w:sz w:val="24"/>
          <w:szCs w:val="24"/>
          <w:lang w:bidi="fa-IR"/>
        </w:rPr>
        <w:t>})</w:t>
      </w:r>
    </w:p>
    <w:p w14:paraId="6E529435" w14:textId="710CA113" w:rsidR="00976267" w:rsidRDefault="00976267" w:rsidP="00976267">
      <w:pPr>
        <w:rPr>
          <w:rFonts w:ascii="Shabnam" w:hAnsi="Shabnam" w:cs="Shabnam"/>
          <w:color w:val="0070C0"/>
          <w:sz w:val="24"/>
          <w:szCs w:val="24"/>
          <w:lang w:bidi="fa-IR"/>
        </w:rPr>
      </w:pPr>
    </w:p>
    <w:p w14:paraId="0C8C3E6E" w14:textId="2FF49279" w:rsidR="00976267" w:rsidRDefault="00976267" w:rsidP="00976267">
      <w:pPr>
        <w:bidi/>
        <w:jc w:val="center"/>
        <w:rPr>
          <w:rFonts w:ascii="Shabnam" w:hAnsi="Shabnam" w:cs="Shabnam"/>
          <w:color w:val="E8E8E8" w:themeColor="background2"/>
          <w:sz w:val="40"/>
          <w:szCs w:val="40"/>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76267">
        <w:rPr>
          <w:rFonts w:ascii="Shabnam" w:hAnsi="Shabnam" w:cs="Shabnam"/>
          <w:color w:val="E8E8E8" w:themeColor="background2"/>
          <w:sz w:val="40"/>
          <w:szCs w:val="40"/>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Async and Await</w:t>
      </w:r>
    </w:p>
    <w:p w14:paraId="54A3F58A" w14:textId="310F87D9" w:rsidR="00976267" w:rsidRDefault="00976267" w:rsidP="00976267">
      <w:pPr>
        <w:bidi/>
        <w:jc w:val="center"/>
        <w:rPr>
          <w:rFonts w:ascii="Shabnam" w:hAnsi="Shabnam" w:cs="Shabnam"/>
          <w:color w:val="E8E8E8" w:themeColor="background2"/>
          <w:sz w:val="40"/>
          <w:szCs w:val="40"/>
          <w:rtl/>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DB6C12" w14:textId="1FFC6DDB" w:rsidR="00976267" w:rsidRDefault="00976267" w:rsidP="0097626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آخرین آپدیت جاوااسکرپت برای فرایند های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asynchronous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میباشد.</w:t>
      </w:r>
    </w:p>
    <w:p w14:paraId="320F2E38" w14:textId="2A174217" w:rsidR="00976267" w:rsidRDefault="00976267" w:rsidP="0097626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توابع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async , await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میتونیم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 catch</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نیز استفاده کنیم</w:t>
      </w:r>
    </w:p>
    <w:p w14:paraId="594F35A2" w14:textId="4EC97A6B" w:rsidR="00976267" w:rsidRPr="001A19A4" w:rsidRDefault="00976267" w:rsidP="001A19A4">
      <w:pPr>
        <w:rPr>
          <w:rFonts w:ascii="Shabnam" w:hAnsi="Shabnam" w:cs="Shabnam"/>
          <w:color w:val="0070C0"/>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6A2A4C" w14:textId="537B4898" w:rsidR="00976267" w:rsidRPr="001A19A4" w:rsidRDefault="00976267" w:rsidP="001A19A4">
      <w:pPr>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 </w:t>
      </w:r>
      <w:r w:rsidR="005314F7"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fetchData = async() =&gt; {</w:t>
      </w:r>
    </w:p>
    <w:p w14:paraId="3B9CD725" w14:textId="50B9A0D9" w:rsidR="005314F7" w:rsidRPr="001A19A4" w:rsidRDefault="005314F7" w:rsidP="001A19A4">
      <w:pPr>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w:t>
      </w:r>
    </w:p>
    <w:p w14:paraId="7C5C9260" w14:textId="49B9B256" w:rsidR="005314F7" w:rsidRPr="001A19A4" w:rsidRDefault="005314F7" w:rsidP="001A19A4">
      <w:pPr>
        <w:ind w:firstLine="720"/>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response = await axios.get(‘url’)</w:t>
      </w:r>
    </w:p>
    <w:p w14:paraId="73FB7863" w14:textId="63AA598B" w:rsidR="005314F7" w:rsidRPr="001A19A4" w:rsidRDefault="005314F7" w:rsidP="001A19A4">
      <w:pPr>
        <w:ind w:firstLine="720"/>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Console.log(response.data)</w:t>
      </w:r>
    </w:p>
    <w:p w14:paraId="193A1206" w14:textId="1337C650" w:rsidR="005314F7" w:rsidRPr="001A19A4" w:rsidRDefault="005314F7" w:rsidP="001A19A4">
      <w:pPr>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catch(err) {</w:t>
      </w:r>
    </w:p>
    <w:p w14:paraId="3DBF6A5F" w14:textId="25C29383" w:rsidR="005314F7" w:rsidRPr="001A19A4" w:rsidRDefault="005314F7" w:rsidP="001A19A4">
      <w:pPr>
        <w:ind w:firstLine="720"/>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Console.log(err)</w:t>
      </w:r>
    </w:p>
    <w:p w14:paraId="34A1DC70" w14:textId="1D28EF2D" w:rsidR="005314F7" w:rsidRPr="001A19A4" w:rsidRDefault="001A19A4" w:rsidP="001A19A4">
      <w:pPr>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314F7"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0D8788" w14:textId="2E527454" w:rsidR="005314F7" w:rsidRPr="001A19A4" w:rsidRDefault="005314F7" w:rsidP="001A19A4">
      <w:pPr>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4578C8" w14:textId="3831602D" w:rsidR="005314F7" w:rsidRPr="001A19A4" w:rsidRDefault="005314F7" w:rsidP="001A19A4">
      <w:pPr>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9A4">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fetchData()</w:t>
      </w:r>
    </w:p>
    <w:p w14:paraId="59437111" w14:textId="0B558766" w:rsidR="005314F7" w:rsidRPr="001A19A4" w:rsidRDefault="005314F7" w:rsidP="001A19A4">
      <w:pPr>
        <w:rPr>
          <w:rFonts w:ascii="Shabnam" w:hAnsi="Shabnam" w:cs="Shabnam"/>
          <w:color w:val="0070C0"/>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380EF2" w14:textId="28078093" w:rsidR="005314F7" w:rsidRDefault="005314F7" w:rsidP="001A19A4">
      <w:pPr>
        <w:bidi/>
        <w:jc w:val="center"/>
        <w:rPr>
          <w:rFonts w:ascii="Shabnam" w:hAnsi="Shabnam" w:cs="Shabnam"/>
          <w:color w:val="000000" w:themeColor="text1"/>
          <w:sz w:val="36"/>
          <w:szCs w:val="36"/>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A19A4">
        <w:rPr>
          <w:rFonts w:ascii="Shabnam" w:hAnsi="Shabnam" w:cs="Shabnam"/>
          <w:color w:val="000000" w:themeColor="text1"/>
          <w:sz w:val="36"/>
          <w:szCs w:val="36"/>
          <w:lang w:bidi="fa-I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Higher Order Functions</w:t>
      </w:r>
    </w:p>
    <w:p w14:paraId="42DC51F5" w14:textId="6BCD4ADB" w:rsidR="00DE407C" w:rsidRPr="00DE407C" w:rsidRDefault="00DE407C" w:rsidP="00DE407C">
      <w:pPr>
        <w:bidi/>
        <w:jc w:val="center"/>
        <w:rPr>
          <w:rFonts w:ascii="Shabnam" w:hAnsi="Shabnam" w:cs="Shabnam"/>
          <w:color w:val="384F65" w:themeColor="accent6" w:themeShade="BF"/>
          <w:sz w:val="36"/>
          <w:szCs w:val="36"/>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700D0" w14:textId="083BFF43" w:rsidR="005314F7" w:rsidRPr="001A19A4" w:rsidRDefault="005314F7" w:rsidP="001A19A4">
      <w:pPr>
        <w:bidi/>
        <w:jc w:val="center"/>
        <w:rPr>
          <w:rFonts w:ascii="Shabnam" w:hAnsi="Shabnam" w:cs="Shabnam"/>
          <w:color w:val="000000" w:themeColor="text1"/>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07C">
        <w:rPr>
          <w:rFonts w:ascii="Shabnam" w:hAnsi="Shabnam" w:cs="Shabnam"/>
          <w:color w:val="384F65" w:themeColor="accent6" w:themeShade="BF"/>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Filter </w:t>
      </w:r>
      <w:r w:rsidR="001A19A4" w:rsidRPr="00DE407C">
        <w:rPr>
          <w:rFonts w:ascii="Shabnam" w:hAnsi="Shabnam" w:cs="Shabnam"/>
          <w:color w:val="384F65" w:themeColor="accent6" w:themeShade="BF"/>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E407C">
        <w:rPr>
          <w:rFonts w:ascii="Shabnam" w:hAnsi="Shabnam" w:cs="Shabnam"/>
          <w:color w:val="384F65" w:themeColor="accent6" w:themeShade="BF"/>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19A4" w:rsidRPr="00DE407C">
        <w:rPr>
          <w:rFonts w:ascii="Shabnam" w:hAnsi="Shabnam" w:cs="Shabnam"/>
          <w:color w:val="384F65" w:themeColor="accent6" w:themeShade="BF"/>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E407C">
        <w:rPr>
          <w:rFonts w:ascii="Shabnam" w:hAnsi="Shabnam" w:cs="Shabnam"/>
          <w:color w:val="384F65" w:themeColor="accent6" w:themeShade="BF"/>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                     reduce</w:t>
      </w:r>
    </w:p>
    <w:p w14:paraId="7E784D33" w14:textId="68369449" w:rsidR="005314F7" w:rsidRDefault="005314F7" w:rsidP="005314F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3B0FB" w14:textId="5F3B4C18"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توابع مرتبه بالا</w:t>
      </w:r>
    </w:p>
    <w:p w14:paraId="00E31E39" w14:textId="240B1A98"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8014D" w14:textId="3ECD77D1"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یکی از قابلیت های جاوااسکریپت که اونو به یه زبان برنامه نویس فانکشنال مناسب تبدیل کرده اینه که اجازه میده از توابع مرتبه بالا استفاده کنین.</w:t>
      </w:r>
    </w:p>
    <w:p w14:paraId="6B7A6800" w14:textId="51F4ACB4"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25407" w14:textId="7548EA07"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توابع مرتبه بالا توابعی هستند که یک تابع را به عنوان پارامتر ورودی دریافت و یا به عنوان خروجی ارسال می کنند دانستن این که چه زمانی و چگونه از این توابع استفاده میشود ضروری است ، استفاده از این توابع باعث میشه کدهایی که مینویسیم ساده تر و قابل فهم تر باشد.</w:t>
      </w:r>
    </w:p>
    <w:p w14:paraId="1CA10857" w14:textId="17F6E578"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CDFBDD" w14:textId="5EA32EEB" w:rsidR="005314F7" w:rsidRPr="00DE407C" w:rsidRDefault="005314F7" w:rsidP="00DE407C">
      <w:pPr>
        <w:pStyle w:val="ListParagraph"/>
        <w:numPr>
          <w:ilvl w:val="0"/>
          <w:numId w:val="23"/>
        </w:numPr>
        <w:bidi/>
        <w:rPr>
          <w:rFonts w:ascii="Shabnam" w:hAnsi="Shabnam" w:cs="Shabnam"/>
          <w:color w:val="000000" w:themeColor="text1"/>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07C">
        <w:rPr>
          <w:rFonts w:ascii="Shabnam" w:hAnsi="Shabnam" w:cs="Shabnam"/>
          <w:color w:val="000000" w:themeColor="text1"/>
          <w:sz w:val="28"/>
          <w:szCs w:val="28"/>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w:t>
      </w:r>
    </w:p>
    <w:p w14:paraId="354BD838" w14:textId="39B2B6EF" w:rsidR="005314F7" w:rsidRDefault="005314F7" w:rsidP="005314F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20B975" w14:textId="4481DB04"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فیلتر یک متد برای آرایه هاست ، پارامتری که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filter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میپذیرد یک فانکشن تست است که حتما خروجی آن باید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باشد ، خروجی تابع فیلتر یک آرایه جدید از عضو های تابع اولیه است که در تست فانکشن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را برگردانند.</w:t>
      </w:r>
    </w:p>
    <w:p w14:paraId="44BC0225" w14:textId="7BAB14A3"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3B131" w14:textId="661D5B5F"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مثال:</w:t>
      </w:r>
    </w:p>
    <w:p w14:paraId="0F473B3C" w14:textId="3AB8199B"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B1A9D" w14:textId="09B91729" w:rsidR="005314F7" w:rsidRP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14F7">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تصور کنید کدی را مینویسید که شامل لیست لیست افرادی است که میخواهید با فیلتر افرادی که 18 سال و یا بیشتر از آن دارد را پیدا کند؟ </w:t>
      </w:r>
    </w:p>
    <w:p w14:paraId="1CBA25E3" w14:textId="2C4C4375" w:rsidR="005314F7" w:rsidRDefault="005314F7" w:rsidP="005314F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C4AD79" w14:textId="244C49BC" w:rsidR="005314F7" w:rsidRDefault="005314F7" w:rsidP="005314F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People = [</w:t>
      </w:r>
    </w:p>
    <w:p w14:paraId="1DB57051" w14:textId="4CEE03AB" w:rsidR="005314F7" w:rsidRDefault="00DE407C" w:rsidP="005314F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‘john Doe’ , age : 16},</w:t>
      </w:r>
    </w:p>
    <w:p w14:paraId="620F87F8" w14:textId="4FBDE3A5"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‘sina gh’ , age: 19},</w:t>
      </w:r>
    </w:p>
    <w:p w14:paraId="3AE5F385" w14:textId="35CFE6A4"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‘Amin gh’ , age : 20},</w:t>
      </w:r>
    </w:p>
    <w:p w14:paraId="03CFDF19" w14:textId="33829C41"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‘Dad’ , age: 18}</w:t>
      </w:r>
    </w:p>
    <w:p w14:paraId="34B13DAF" w14:textId="002D4D60"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FE0D40" w14:textId="014F44FE"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685FC" w14:textId="605EB873"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حال میخواهیم با استفاده مرتبه بالا و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کدی بنویسیم که مشابه کار کد بالا رو انجام بده.</w:t>
      </w:r>
    </w:p>
    <w:p w14:paraId="2CD70B4A" w14:textId="50D8E4DB"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090A2" w14:textId="3A463075"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PeopleAbove18 = (collection) =&gt; {</w:t>
      </w:r>
    </w:p>
    <w:p w14:paraId="31BDCD66" w14:textId="46453C3A"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 collection.filter((person) =&gt; </w:t>
      </w:r>
    </w:p>
    <w:p w14:paraId="69244AEB" w14:textId="7E330B20"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Person.age &gt;= 18)</w:t>
      </w:r>
    </w:p>
    <w:p w14:paraId="073ECDFA" w14:textId="1DF94A3C"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A1ABEC" w14:textId="784D6B8D"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3F2F0" w14:textId="6D3F2435"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
    <w:p w14:paraId="2A5D05E8" w14:textId="4DB86A79"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D991F4" w14:textId="5EACF197"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یکی دیگه از چیزایی که در توابع مرتبه بالا استفاده میشود متد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 ، که یک فانکشن را دریافت میکند و آن را بر روی تک تک اعضای آرایه اعمال میکند.</w:t>
      </w:r>
    </w:p>
    <w:p w14:paraId="2BBD08E5" w14:textId="0E0B0745"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229FE2" w14:textId="7EF3C553"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برای مثال در یک رشته از اعداد وقتی بخواهیم همه ی اعضا را به توان 2 برسانیم از متد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w:t>
      </w:r>
    </w:p>
    <w:p w14:paraId="68E5FC08" w14:textId="5A02BAE9"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C96E16" w14:textId="4A989BCD"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numbers = [1 ,2 , 3 , 4 , 5 , 6, 10 ,20 ]</w:t>
      </w:r>
    </w:p>
    <w:p w14:paraId="5B9DEF2C" w14:textId="1322CE9E"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536803" w14:textId="77777777"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DE5F05" w14:textId="2ECA0917"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Const squoes = numbers.map((x) =&gt; {</w:t>
      </w:r>
    </w:p>
    <w:p w14:paraId="17CB9492" w14:textId="1A3080D0"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 Math.pow(x , 2) </w:t>
      </w:r>
    </w:p>
    <w:p w14:paraId="51CA5F0A" w14:textId="564D4943"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007038" w14:textId="4F400F59"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Console.log(squars)</w:t>
      </w:r>
    </w:p>
    <w:p w14:paraId="6799AA4A" w14:textId="0D26B460"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E27209" w14:textId="681EFF40"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 یا برای نمایش نام و سن افراد در مثال قبلی از کد زیر استفاده میکنیم.</w:t>
      </w:r>
    </w:p>
    <w:p w14:paraId="08333B48" w14:textId="3075E464"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C7A2C0" w14:textId="30E51B27"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showInfo = people.map((arr) =&gt; {</w:t>
      </w:r>
    </w:p>
    <w:p w14:paraId="604F63A2" w14:textId="72CF89AB"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 arr.name + “|” + arr.age </w:t>
      </w:r>
    </w:p>
    <w:p w14:paraId="1EE148DA" w14:textId="78256B0F"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890C72" w14:textId="7AAF3DC3"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E16591" w14:textId="1E5775AF"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w:t>
      </w:r>
    </w:p>
    <w:p w14:paraId="1C4A8B33" w14:textId="72CAE815" w:rsidR="00DE407C" w:rsidRDefault="00DE407C" w:rsidP="00DE407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6758C" w14:textId="04EF1EBD"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آخرین و قدرتمندترین متدی که تو این مطلب در موردش حرف میزنیم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هست ، با این تابع میتونیم هر گونه تغیری که دلمون میخواد ایجاد کنیم.</w:t>
      </w:r>
    </w:p>
    <w:p w14:paraId="647AF1FA" w14:textId="5BA2024C"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3F0ED3" w14:textId="1B42DD4A" w:rsidR="00DE407C" w:rsidRDefault="00DE407C" w:rsidP="00DE407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22D9C">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یک تابع و یک مقدار اولیه برای شروع دریافت میکنه .</w:t>
      </w:r>
    </w:p>
    <w:p w14:paraId="6F3013CE" w14:textId="2274C152"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B5C40" w14:textId="142C8A6E"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چند مثال با</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Reduce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C74CCB" w14:textId="77D9CF60"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F58896" w14:textId="529DCEAD"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ضرب کردن اعضای آرایه : </w:t>
      </w:r>
    </w:p>
    <w:p w14:paraId="0B0E9306" w14:textId="492B0E4B"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D0272B" w14:textId="2A0D4091"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numbers = [2,3,4,5]</w:t>
      </w:r>
    </w:p>
    <w:p w14:paraId="5972BD36" w14:textId="21D1A5D9"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43886" w14:textId="5F19CFF7"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product = numbers.reduce((acc) =&gt; {</w:t>
      </w:r>
    </w:p>
    <w:p w14:paraId="7C4C2A1E" w14:textId="49B5D119"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acc * 2 , 1</w:t>
      </w:r>
    </w:p>
    <w:p w14:paraId="5F237EA7" w14:textId="0B40F212"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93497F" w14:textId="0E776661"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F5788" w14:textId="1B10FB10"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پیدا کردن اعداد زوج </w:t>
      </w:r>
    </w:p>
    <w:p w14:paraId="757C67E8" w14:textId="40AB19FB"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07ED5" w14:textId="72FAF6E7"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isEvent = (x) =&gt; {</w:t>
      </w:r>
    </w:p>
    <w:p w14:paraId="3271369D" w14:textId="4BC5E7CF" w:rsidR="00622D9C" w:rsidRDefault="00622D9C" w:rsidP="00622D9C">
      <w:pPr>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 x % 2 === 0;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اگر یک باشد یعنی فرد</w:t>
      </w:r>
    </w:p>
    <w:p w14:paraId="025ABC08" w14:textId="6DEC2B7C" w:rsidR="00622D9C" w:rsidRDefault="00622D9C" w:rsidP="00622D9C">
      <w:pPr>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D372D" w14:textId="6147DBD4"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numbers = [12,324,213,4,2,3,45,42,34]</w:t>
      </w:r>
    </w:p>
    <w:p w14:paraId="1CC92E9B" w14:textId="6D0DBAEF"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C95FBB" w14:textId="06A50A88"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callback = (acc , x ) =&gt; {</w:t>
      </w:r>
    </w:p>
    <w:p w14:paraId="0491C5F2" w14:textId="1350121D"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If(isEvent(x)) {</w:t>
      </w:r>
    </w:p>
    <w:p w14:paraId="01D396FD" w14:textId="352302D6"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Acc.push(x)</w:t>
      </w:r>
    </w:p>
    <w:p w14:paraId="1B308BE2" w14:textId="2E02B9B3"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399AC877" w14:textId="314E8E82"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acc</w:t>
      </w:r>
    </w:p>
    <w:p w14:paraId="2DBDD2CA" w14:textId="1C0EA5A6"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F5993C" w14:textId="01047B07"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06222" w14:textId="0BBDC3F3"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evenNumbers = numbers.reduce(callback, [] )</w:t>
      </w:r>
    </w:p>
    <w:p w14:paraId="0A12FA4D" w14:textId="149CE6B3"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Console.log(evenNumbers)</w:t>
      </w:r>
    </w:p>
    <w:p w14:paraId="624B1600" w14:textId="7597E7F2" w:rsidR="00622D9C" w:rsidRDefault="00622D9C" w:rsidP="00622D9C">
      <w:pP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A28F8" w14:textId="0A9A3919" w:rsidR="00622D9C" w:rsidRDefault="00622D9C" w:rsidP="00622D9C">
      <w:pPr>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Arguments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8D34BE" w14:textId="192D53DD" w:rsidR="00622D9C" w:rsidRDefault="00622D9C" w:rsidP="00622D9C">
      <w:pPr>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F6FBE8" w14:textId="0153496B"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توابع جاوااسکریپت یک شی پیش فرض و تعبیه شده به نام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arguments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دارن .</w:t>
      </w:r>
    </w:p>
    <w:p w14:paraId="7334476A" w14:textId="37A4B187"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B50CC" w14:textId="14C3DE91"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شی آرگیومنت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arguments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شامل آرایه ای از آرگومان هاست که تابع زمانی که فراخوانی (اجرا) شد ، تابع از آن ها استفاده میکند.</w:t>
      </w:r>
    </w:p>
    <w:p w14:paraId="393E0C36" w14:textId="1C673B8D"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4243C1" w14:textId="3D9F1E0D"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با این روش شما می توانید به سادگی از یک تابع برای پیدا کردن (برای مثال) بزرگترین مقدار در لیستی از اعداد استفاده کنید.</w:t>
      </w:r>
    </w:p>
    <w:p w14:paraId="1C50AEF8" w14:textId="5E551631" w:rsidR="00622D9C" w:rsidRDefault="00622D9C" w:rsidP="00622D9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6FE672" w14:textId="67EB1708"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 findMax(1,123,500,115,44,88)</w:t>
      </w:r>
    </w:p>
    <w:p w14:paraId="40DF717C" w14:textId="57118B3F"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7CAA0" w14:textId="5E140246"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findMax() {</w:t>
      </w:r>
    </w:p>
    <w:p w14:paraId="40A82EA4" w14:textId="4D4D6027"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 I;</w:t>
      </w:r>
    </w:p>
    <w:p w14:paraId="2C6E945E" w14:textId="16ED86C1"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 Max = -infinity;</w:t>
      </w:r>
    </w:p>
    <w:p w14:paraId="31575DDA" w14:textId="3E3B3A33"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For(I = 0 ; i &lt; arguments.length ; i++ ) {</w:t>
      </w:r>
    </w:p>
    <w:p w14:paraId="515093F1" w14:textId="62515B79"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If(arguments[i] &gt; Max) {</w:t>
      </w:r>
    </w:p>
    <w:p w14:paraId="662F13C9" w14:textId="11402D43"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 = arguments[i]</w:t>
      </w:r>
    </w:p>
    <w:p w14:paraId="66152F64" w14:textId="2273B831"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6DF75B" w14:textId="631F1342"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Max;</w:t>
      </w:r>
    </w:p>
    <w:p w14:paraId="3A32B094" w14:textId="196432CF"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FDEB84" w14:textId="2F410943" w:rsidR="00622D9C" w:rsidRDefault="00622D9C"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0D0ECD" w14:textId="70BEB0AA" w:rsidR="00622D9C" w:rsidRDefault="005E348E" w:rsidP="00622D9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Console.log(findMax(4,5,6))</w:t>
      </w:r>
    </w:p>
    <w:p w14:paraId="5E8C5BA6" w14:textId="7A12CA9D" w:rsidR="005E348E" w:rsidRDefault="005E348E" w:rsidP="005E348E">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3E3C5" w14:textId="65D093BB" w:rsidR="005E348E" w:rsidRDefault="005E348E" w:rsidP="005E348E">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یا میتوانیم یک تابع برای جمع کردن تمامی مقادیر ورودی بسازید </w:t>
      </w:r>
    </w:p>
    <w:p w14:paraId="0DC06486" w14:textId="28DD1843"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F882EE" w14:textId="2F487C40"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 sumAll(1,123,500,115,44,88)</w:t>
      </w:r>
    </w:p>
    <w:p w14:paraId="0AD3627E" w14:textId="21316FA9"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sumAll() {</w:t>
      </w:r>
    </w:p>
    <w:p w14:paraId="00956BDB" w14:textId="47DFE545"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 I ;</w:t>
      </w:r>
    </w:p>
    <w:p w14:paraId="736B55EA" w14:textId="67DF9704"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 sum = 0;</w:t>
      </w:r>
    </w:p>
    <w:p w14:paraId="07B15C28" w14:textId="427FB301"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For(i=0 ; I &lt; arguments.length; i++ ) {</w:t>
      </w:r>
    </w:p>
    <w:p w14:paraId="3802FD50" w14:textId="1A5B49DF"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Sum += arguments[i]</w:t>
      </w:r>
    </w:p>
    <w:p w14:paraId="3B2D9F71" w14:textId="1DAE071D"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53AFD0" w14:textId="43F57237"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sum;</w:t>
      </w:r>
    </w:p>
    <w:p w14:paraId="3A2B8498" w14:textId="06B0D2B7"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906C34" w14:textId="3C391934"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Document.getElementById(‘demo’).innerHTML = sumAll(1,123,500,115,44,88)</w:t>
      </w:r>
    </w:p>
    <w:p w14:paraId="7588BA8D" w14:textId="1969AB2F" w:rsidR="005E348E" w:rsidRDefault="005E348E" w:rsidP="005E348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8FC93" w14:textId="58E1B364" w:rsidR="005E348E" w:rsidRDefault="00AE1680" w:rsidP="005E348E">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چگون آبجکت بدون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Prototype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بسازیم ؟</w:t>
      </w:r>
    </w:p>
    <w:p w14:paraId="65ABE3FC" w14:textId="0E562087" w:rsidR="00AE1680" w:rsidRDefault="00AE1680"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2A96B0" w14:textId="157CC93E" w:rsidR="00AE1680" w:rsidRDefault="00AE1680"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خب همه ی ما با آبجکت ها تیو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آشنایی داریم آبجکت توی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js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از جفت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and Property</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ساخته میشه از اونجا که همه چیز توی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js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Prototype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ارث بری دارند، پس وقتی یک آبجکت لیست یا رشته میسازیم یک سری متد و ویژگی برای استفاده بر روی اون شی در اختیار ما قرار میده.</w:t>
      </w:r>
    </w:p>
    <w:p w14:paraId="6F40FAAF" w14:textId="32E0AE72" w:rsidR="00AE1680" w:rsidRDefault="00AE1680"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واقع یک رشته (و هر شی دیگه توی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sj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به همراه خودش تعداد زیادی ویژگی و متد داره که به اون ها اثر جانبی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Side-effects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میگیم.</w:t>
      </w:r>
    </w:p>
    <w:p w14:paraId="709119C9" w14:textId="09973413" w:rsidR="00AE1680" w:rsidRDefault="00AE1680"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580B7" w14:textId="1EC80EB9" w:rsidR="00AE1680" w:rsidRDefault="00AE1680"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به عنوان یک مثال ساده ، ایست زیر رو در نظر بگیرید این لیست بعد از تعریف ، شامل یک سری از خصوصیت ها میشه ، مثلا همین خصوصیت پرکاربرد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که با گذاشتن یک نقطه بعد از لیست میتونیم بعش دسترسی داشته باشیم و تعداد آرایه های اون لیست رو به ما نشون بده . این ویژگی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از کجا اومده و چطوری به همراه یک شی لیست که همین الان تعریفش کردیم وجود داره.</w:t>
      </w:r>
    </w:p>
    <w:p w14:paraId="7BE985D4" w14:textId="48BFFFD0" w:rsidR="00AE1680" w:rsidRDefault="00AE1680"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C5BAB0" w14:textId="2497A989" w:rsidR="00AE1680" w:rsidRDefault="00AE1680"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4FBE11" w14:textId="56C3E34B" w:rsidR="00AE1680" w:rsidRDefault="00AE1680" w:rsidP="00AE1680">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myList = [1,2,3,4,5]</w:t>
      </w:r>
    </w:p>
    <w:p w14:paraId="33F3A9A9" w14:textId="25C08413" w:rsidR="00AE1680" w:rsidRDefault="00AE1680" w:rsidP="00AE1680">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791E9" w14:textId="7EE576E2" w:rsidR="00AE1680" w:rsidRDefault="00AE1680" w:rsidP="00AE1680">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myList.length             =&gt; 5</w:t>
      </w:r>
    </w:p>
    <w:p w14:paraId="440EC419" w14:textId="0585C0A3" w:rsidR="00AE1680" w:rsidRDefault="00AE1680" w:rsidP="00AE1680">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3BE09D" w14:textId="5F0297C4" w:rsidR="00AE1680" w:rsidRDefault="00AE1680"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خوب همون طور که گفتیم همه چیز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Prototype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ساخته میشه.</w:t>
      </w:r>
    </w:p>
    <w:p w14:paraId="01851C97" w14:textId="37B6A44A" w:rsidR="00AE1680" w:rsidRDefault="004C69A2" w:rsidP="00AE1680">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وقتی توی جاوااسکریپت یک شی جدید میسازیم (یک رشته و لیست و آبجکت ) در واقع داریم یک شی میسازیم که از کلاس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Prototype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ارث بری داشته پس یک سری ویژگی و خصوصیت ، همراه خودش داره (مثل همون ویژگی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که توی لیست ها مثال زدیم )</w:t>
      </w:r>
    </w:p>
    <w:p w14:paraId="74C98BC3" w14:textId="7303B2B8"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C38D9" w14:textId="43218D6B"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وقتی ما یه آبجکت رو به این صورت میسازیم </w:t>
      </w:r>
    </w:p>
    <w:p w14:paraId="793B18A3" w14:textId="6B2D0C17"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35B755" w14:textId="672486D8" w:rsidR="004C69A2" w:rsidRDefault="004C69A2" w:rsidP="004C69A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myObject = {}</w:t>
      </w:r>
    </w:p>
    <w:p w14:paraId="7F560493" w14:textId="21FA8220" w:rsidR="004C69A2" w:rsidRDefault="004C69A2" w:rsidP="004C69A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5ECFE2" w14:textId="049CF4E3"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جاوااسکریپت اون رو به این شکل میبینه </w:t>
      </w:r>
    </w:p>
    <w:p w14:paraId="146B6B27" w14:textId="77FA83F7"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5A1E6" w14:textId="76768C4F" w:rsidR="004C69A2" w:rsidRDefault="004C69A2" w:rsidP="004C69A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Object.create(object.Prototype)</w:t>
      </w:r>
    </w:p>
    <w:p w14:paraId="3CF1A052" w14:textId="1CA039BD" w:rsidR="004C69A2" w:rsidRDefault="004C69A2" w:rsidP="004C69A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3DA3B" w14:textId="64049DA7"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حالا اگه بخواهیم آبجکتی بسازیم که این ویژگی هارو همراه خودش نداشته باشه.</w:t>
      </w:r>
    </w:p>
    <w:p w14:paraId="20210096" w14:textId="2D204A11"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64445" w14:textId="1CD96878"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myObj = Object.create(null)</w:t>
      </w:r>
    </w:p>
    <w:p w14:paraId="5B899497" w14:textId="77777777" w:rsidR="008F21EC" w:rsidRDefault="008F21EC" w:rsidP="008F21E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36B0C" w14:textId="08B2BF1B"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این شکل از ساختن آبجکت باعث میشه ویژگی اه و متد هایی که لازم نداریم اصلا وجود نداشته باشد، بریم همین موضوع رو در عمل ببینیم. (در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console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5A1180" w14:textId="365E3929"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C3B5AE" w14:textId="765343EA"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با قرار دادن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null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خروجی آبجکت میتونیم یک آبجکت بدون هیچ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side-effects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بنویسیم .</w:t>
      </w:r>
    </w:p>
    <w:p w14:paraId="41257EF8" w14:textId="77777777"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AB49B" w14:textId="7AB9B36E"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این آبجکت بدون اثر جانبی چه استفاده ای دارد؟ </w:t>
      </w:r>
    </w:p>
    <w:p w14:paraId="6E600214" w14:textId="743C9F3D"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B5EF9B" w14:textId="59E14004"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معمولا وقتی میخواهیم از آبجکت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برای ذخیره دیتا استفاده کنیم نیازی به متد ها و ویژگی های پیش فرض آبجکت نداریم ، میتونیم با این روش به سادگی آبجکتی بسازیم که هیچ گونه وابستگی به چیزی نداره.</w:t>
      </w:r>
    </w:p>
    <w:p w14:paraId="3161C4FA" w14:textId="5684BB3F" w:rsidR="004C69A2" w:rsidRDefault="004C69A2"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040D8" w14:textId="6BE92E0B" w:rsidR="004C69A2" w:rsidRDefault="008F21EC" w:rsidP="004C69A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استفاده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localStorage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جاوااسکریپت </w:t>
      </w:r>
    </w:p>
    <w:p w14:paraId="6B985B99" w14:textId="4EFEE34F"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6328BD" w14:textId="2384FAE3"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به طور خلاصه یه سری اطلاعات رو توی مرورگر کاربر به طور دائمی ذخیره کنیم.</w:t>
      </w:r>
    </w:p>
    <w:p w14:paraId="3F99ADE8" w14:textId="05B17626"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E539E" w14:textId="518638ED"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چیه؟ </w:t>
      </w:r>
    </w:p>
    <w:p w14:paraId="2542BE8E" w14:textId="0C951AFE"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3927BD" w14:textId="27C7D80E"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یک مکان ذخیره سازی هست که توی مرورگر کاربر وجود داره که این امکان رو به ما میده تا با جاوااسکریپت یه سری اطلاعات رو ذخیره  و استفاده کنیم .</w:t>
      </w:r>
    </w:p>
    <w:p w14:paraId="38B8568C" w14:textId="50481363"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 واقع عملیات ثبت ، خواندن، بروز رسانی  و حذف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CRUD</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رو میتونیم با فضایی که در اختیار داریم امجام بدیم ، اطلاعاتی که در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ذخیره میشه دائمی است ، یعنی اگر کاربر تب مرورگر و یا حتی خود مرورگر رو ببنده این اطلاعات حذف نمیشن.</w:t>
      </w:r>
    </w:p>
    <w:p w14:paraId="781CA0FE" w14:textId="7D591CEB"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74BE5" w14:textId="21532ED5"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متد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F386B30" w14:textId="0274C0B2"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11F3D" w14:textId="018BD565" w:rsidR="008F21EC" w:rsidRDefault="008F21EC" w:rsidP="008F21E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setItem()</w:t>
      </w:r>
    </w:p>
    <w:p w14:paraId="6C86422E" w14:textId="4D75681E" w:rsidR="008F21EC" w:rsidRDefault="008F21EC" w:rsidP="008F21E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getItem()</w:t>
      </w:r>
    </w:p>
    <w:p w14:paraId="2C281FB1" w14:textId="354D1C04" w:rsidR="008F21EC" w:rsidRDefault="008F21EC" w:rsidP="008F21E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removeItem()</w:t>
      </w:r>
    </w:p>
    <w:p w14:paraId="6A389E3E" w14:textId="0DEEDE74" w:rsidR="008F21EC" w:rsidRDefault="008F21EC" w:rsidP="008F21E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w:t>
      </w:r>
    </w:p>
    <w:p w14:paraId="1FD8C97B" w14:textId="5AB63625" w:rsidR="008F21EC" w:rsidRDefault="008F21EC" w:rsidP="008F21E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4807B4" w14:textId="1542F95F"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بررسی متد های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656CEE" w14:textId="5F10C1DF"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EA78EE" w14:textId="5E2E1209"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6B95D" w14:textId="6DB1F34F"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E2C847" w14:textId="142A19A5"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269E38" w14:textId="0D04A24A" w:rsidR="008F21EC" w:rsidRDefault="008F21EC" w:rsidP="008F21E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setItem()</w:t>
      </w:r>
    </w:p>
    <w:p w14:paraId="05D2A928" w14:textId="7DB026D0" w:rsidR="008F21EC" w:rsidRDefault="008F21EC" w:rsidP="008F21E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CDFE1C" w14:textId="2A19B452" w:rsidR="008F21EC" w:rsidRDefault="008F21EC" w:rsidP="008F21E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این متد برای استفاده میشه که میخواییم یه سری اطلاعات رو توی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ثبت و یا اطلاعات قبلی رو ویرایش کنیم ، این متد دو آرگومان میگیره ، اولی کلید اون مقداری که قراره ثبت و یا ویرایش بشه و پارامتر دوم شامل مقدار این کلید هست.</w:t>
      </w:r>
    </w:p>
    <w:p w14:paraId="37276D8E" w14:textId="7EA2AA29"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6F555" w14:textId="4E713042"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localStorage(‘name’ , ‘sina ghaffari’)</w:t>
      </w:r>
    </w:p>
    <w:p w14:paraId="67552F3D" w14:textId="4A021A24"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1AEE5" w14:textId="771FD07E"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تو این مثال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کلید و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sina ghafari</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مقدار این کلید هست</w:t>
      </w:r>
    </w:p>
    <w:p w14:paraId="1A8E7666" w14:textId="6660EE02"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7C374" w14:textId="1BBD37EF"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ما میتونیم یه مقدار پیچیده تر مثلا یک آبجکت رو توی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ذخیره کنیم . باید دقت داشته باشیم که توی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LocalStorage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باید رشته ذخیره کنیم . پس قبل از ذخیره آبجکت باید اون رو تبدیل به رشته کنیم </w:t>
      </w:r>
    </w:p>
    <w:p w14:paraId="79025B7D" w14:textId="6A7CBA6D"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8D6B7" w14:textId="63797FC7"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person = {</w:t>
      </w:r>
    </w:p>
    <w:p w14:paraId="4727E5AF" w14:textId="79C71A4F"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‘sina’,</w:t>
      </w:r>
    </w:p>
    <w:p w14:paraId="664937E4" w14:textId="2EA4192E"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lastName: ‘ghaffari’</w:t>
      </w:r>
    </w:p>
    <w:p w14:paraId="6866C649" w14:textId="114388F0"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E91176" w14:textId="2FA2AF97"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 JSON.stringify(person)</w:t>
      </w:r>
    </w:p>
    <w:p w14:paraId="0F36F7F8" w14:textId="232DD817"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localStorage.setItem(‘user’ , person)</w:t>
      </w:r>
    </w:p>
    <w:p w14:paraId="30C7A22E" w14:textId="75A57E8C"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4B7C5" w14:textId="76ED415B"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getItem()</w:t>
      </w:r>
    </w:p>
    <w:p w14:paraId="06F12B36" w14:textId="6D136080"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9FCF2" w14:textId="3277A9D3"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همون طور که از اسمش پیداست این متد برای گرفتن یک آیتماز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میشه این متد یک پارامتر میگیره که اسم کلید اون آیتم مورد نظر ما هست ، خروجی این متد یک رشته هست</w:t>
      </w:r>
    </w:p>
    <w:p w14:paraId="33BAD134" w14:textId="20F891A8"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F8A4BB" w14:textId="350A266E"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مثال اول </w:t>
      </w:r>
    </w:p>
    <w:p w14:paraId="6171169C" w14:textId="4A7D57E8"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23513" w14:textId="4DF90128"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name = localStorage.getItem(‘name’)</w:t>
      </w:r>
    </w:p>
    <w:p w14:paraId="64AE34EB" w14:textId="5C6F18C5"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Console.log(name)            =&gt; sina ghafari</w:t>
      </w:r>
    </w:p>
    <w:p w14:paraId="33FD4C2D" w14:textId="2D16208C"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B72AD" w14:textId="73CF467C"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توی مثال دوم چون آبجک رو به رشته تبدیل کردیم موقع فراخوانی اون آیتم باید دو باره به آبجکت تبریلش کنیم ک</w:t>
      </w:r>
    </w:p>
    <w:p w14:paraId="71CFFA41" w14:textId="52C08F84"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E9731" w14:textId="0C3DF348"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user = localStorage.getItem(‘user’)</w:t>
      </w:r>
    </w:p>
    <w:p w14:paraId="3FAAB619" w14:textId="6E19CF7B"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 JSON.parse(user)</w:t>
      </w:r>
    </w:p>
    <w:p w14:paraId="6F399ED0" w14:textId="2EF6FA14"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Console.log(user)</w:t>
      </w:r>
    </w:p>
    <w:p w14:paraId="4A86DCD6" w14:textId="59B80ACE"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 ‘sina’ , “lastname” : ‘ghaffari’}</w:t>
      </w:r>
    </w:p>
    <w:p w14:paraId="0483573B" w14:textId="110F600D"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removeItem()</w:t>
      </w:r>
    </w:p>
    <w:p w14:paraId="15E48693" w14:textId="7B0B838D"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C2A360" w14:textId="0A1CC072"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این متد برای حذف کردن یک آیتم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کار میره این متد یک ورودی میگیره که شامل کلید آیتم مورد نظر ما هست: </w:t>
      </w:r>
    </w:p>
    <w:p w14:paraId="0C0F87B2" w14:textId="4AD56692"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CCBDA3" w14:textId="7F4E15E0"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localStorage.removeItem(‘user’)</w:t>
      </w:r>
    </w:p>
    <w:p w14:paraId="71AA3B91" w14:textId="5BB6A049"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console.log(localStorage.getItem(‘user’)</w:t>
      </w:r>
    </w:p>
    <w:p w14:paraId="24C36AD4" w14:textId="72AC7E05"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null</w:t>
      </w:r>
    </w:p>
    <w:p w14:paraId="5E6B8C9C" w14:textId="5EFE342E"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24BE0C" w14:textId="719BBD6E"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F1473" w14:textId="3CA3B5B0"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w:t>
      </w:r>
    </w:p>
    <w:p w14:paraId="7D591882" w14:textId="2A39FC04" w:rsidR="009212DC" w:rsidRDefault="009212DC" w:rsidP="009212DC">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85EF43" w14:textId="58CD49D6" w:rsidR="009212DC" w:rsidRDefault="009212DC" w:rsidP="009212DC">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این متد همه ی آیتم هایی که توی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وجود داره رو پاک میکنه اینمتد هیچ پارامتری نمیگیره</w:t>
      </w:r>
      <w:r w:rsidR="00C74CCD">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967214" w14:textId="64A35336" w:rsidR="00C74CCD" w:rsidRDefault="00C74CCD" w:rsidP="00C74CCD">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C38AC" w14:textId="477FB205" w:rsidR="00C74CCD" w:rsidRDefault="00C74CCD" w:rsidP="00C74CCD">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p>
    <w:p w14:paraId="08DD466E" w14:textId="2BE3B0EB" w:rsidR="00C74CCD" w:rsidRDefault="00C74CCD" w:rsidP="00C74CCD">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85FF8" w14:textId="4AC801D1" w:rsidR="00C74CCD" w:rsidRDefault="00C74CCD" w:rsidP="00C74CCD">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FA9846" w14:textId="3197FEA2" w:rsidR="00C74CCD" w:rsidRDefault="00C74CCD" w:rsidP="00C74CCD">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1.حداکثر فضایی که در اختیار داریم 5 مگابایت هست</w:t>
      </w:r>
    </w:p>
    <w:p w14:paraId="2F105948" w14:textId="2E130239" w:rsidR="00C74CCD" w:rsidRDefault="00C74CCD" w:rsidP="00C74CCD">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اطلاعاتی که ذخیره میکنیم توسط مرورگر قابل دسترسی هست پس باید حواسمون باشداطلاعات حساس رو ذخیره نکنیم.</w:t>
      </w:r>
    </w:p>
    <w:p w14:paraId="2A490E5D" w14:textId="4FB8CE77" w:rsidR="00C74CCD" w:rsidRDefault="00C74CCD" w:rsidP="00C74CCD">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58C69" w14:textId="3E78888A" w:rsidR="00C74CCD" w:rsidRDefault="00C74CCD" w:rsidP="00C74CCD">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ADB4B" w14:textId="7A658BFE" w:rsidR="00C74CCD" w:rsidRDefault="00C74CCD" w:rsidP="00C74CCD">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تفاوت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 let , const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چیست؟ </w:t>
      </w:r>
    </w:p>
    <w:p w14:paraId="24B875EE" w14:textId="5390E4A1"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FE507" w14:textId="5D7000A2"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تفاوت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 let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تو این هستش که اگر شما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کنین تقریبا در تمام کل یک فایل جاوااسکریپتی می تونید اون متغیر رو درخواست بدید و از مقادیرش استفاده کنین البته استثناهایی هم وجود داره.</w:t>
      </w:r>
    </w:p>
    <w:p w14:paraId="2CD53526" w14:textId="0A64B4AC"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73D0FF" w14:textId="09F1EA80"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ولی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این صورت نیست، اگر شما بین دو تا آکولاد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کنید دیگه خارج ار این آکولاد {} ها نمیتونین به مقدار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دسترسی داشته باشین.</w:t>
      </w:r>
    </w:p>
    <w:p w14:paraId="20BDE494" w14:textId="2FF6BE75"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56D4A" w14:textId="1D208241"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هم یه نوع متغیر هست که تغیرات خاصی نمیشه توش انجام داد ولی در کل مجموعه میشه فراخوانیش کرد، در واقع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یه نوع ثابته.</w:t>
      </w:r>
    </w:p>
    <w:p w14:paraId="0331BECD" w14:textId="26716104"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3A62D" w14:textId="79213DE5"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 x = 10;</w:t>
      </w:r>
    </w:p>
    <w:p w14:paraId="0B507E4B" w14:textId="4EE78D90"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here x is 10</w:t>
      </w:r>
    </w:p>
    <w:p w14:paraId="0EA275D1" w14:textId="05E37B44"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C9641" w14:textId="05660784"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363AFAD1" w14:textId="3F7A54B1"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x = 2;</w:t>
      </w:r>
    </w:p>
    <w:p w14:paraId="530FD84D" w14:textId="01B89008"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here x is 2 </w:t>
      </w:r>
    </w:p>
    <w:p w14:paraId="207A2DB1" w14:textId="1525B582"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B0FC4A" w14:textId="73331819"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x is 10</w:t>
      </w:r>
    </w:p>
    <w:p w14:paraId="0A30666E" w14:textId="7DD63A70" w:rsidR="003F6031" w:rsidRDefault="003F6031" w:rsidP="003F6031">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8CC889" w14:textId="2D831119"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 function</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چیه ؟ و تفاوت اون با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regular function</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چیست؟ </w:t>
      </w:r>
    </w:p>
    <w:p w14:paraId="1833AA33" w14:textId="11153043"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9239F" w14:textId="1D7F8BFC"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فانکشن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یه ویژگی جدید هستش که در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Es6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معرفی شد و شکل مختصر برای نوشتن فانکشن ها و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regular function</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ها هر دو کاری یکسان را انجام میدن ولی تفاوت هایی هم با هم دارن.</w:t>
      </w:r>
    </w:p>
    <w:p w14:paraId="412A0742" w14:textId="0465381C" w:rsidR="003F6031" w:rsidRDefault="003F6031" w:rsidP="003F6031">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64870" w14:textId="78E23ECD" w:rsidR="003F6031" w:rsidRDefault="003F6031" w:rsidP="003F6031">
      <w:pPr>
        <w:pStyle w:val="ListParagraph"/>
        <w:numPr>
          <w:ilvl w:val="0"/>
          <w:numId w:val="24"/>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سینتکس </w:t>
      </w:r>
    </w:p>
    <w:p w14:paraId="1A903157" w14:textId="24E5A576" w:rsidR="003F6031" w:rsidRDefault="003F6031" w:rsidP="003F6031">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E6AAF" w14:textId="2EBB6866" w:rsidR="003F6031" w:rsidRDefault="003F6031" w:rsidP="003F6031">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فانکشن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ما اجازه میده تا همون توابع معمولی رو با تعداد کد کمتری بنویسیم ، کروشه ها دیگر توی دستورات خطی نیاز نیستند.</w:t>
      </w:r>
    </w:p>
    <w:p w14:paraId="66A0CE92" w14:textId="422195C0" w:rsidR="003F6031" w:rsidRDefault="003F6031" w:rsidP="003F6031">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7AB102" w14:textId="035E3652" w:rsidR="003F6031" w:rsidRDefault="003F6031" w:rsidP="003F6031">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add = (x , y ) =&gt; x + y</w:t>
      </w:r>
    </w:p>
    <w:p w14:paraId="505698CB" w14:textId="253075A5" w:rsidR="003F6031" w:rsidRDefault="003F6031" w:rsidP="003F6031">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1E02DF" w14:textId="4AA2FD7B" w:rsidR="003F6031" w:rsidRDefault="003F6031" w:rsidP="003F6031">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کد بالا تو آرگومان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 y</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میگیره و جمع اون هارو توی متغیر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ذخیره میکنه، اگر فقط یک آرگومان داشته باشیم دیگه حتی به پارانتز ها هم نیاز نداریم.</w:t>
      </w:r>
    </w:p>
    <w:p w14:paraId="69E33A36" w14:textId="4D3D2459" w:rsidR="003F6031" w:rsidRDefault="003F6031" w:rsidP="003F6031">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A85867" w14:textId="101C2B77" w:rsidR="003F6031" w:rsidRDefault="003F6031" w:rsidP="003F6031">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w:t>
      </w:r>
      <w:r w:rsidR="00AF5F64">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squareNum = x =&gt; x * x </w:t>
      </w:r>
    </w:p>
    <w:p w14:paraId="23BC2490" w14:textId="03D361DD" w:rsidR="00AF5F64" w:rsidRDefault="00AF5F64" w:rsidP="00AF5F64">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2D3807" w14:textId="49AEC718" w:rsidR="005F7E0F" w:rsidRDefault="005F7E0F" w:rsidP="005F7E0F">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اگر آرگومان هم نداشته باشیم به این شکله:</w:t>
      </w:r>
    </w:p>
    <w:p w14:paraId="5118B431" w14:textId="3BC598CA" w:rsidR="005F7E0F" w:rsidRDefault="005F7E0F" w:rsidP="005F7E0F">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8340D2" w14:textId="1F1E3588" w:rsidR="005F7E0F" w:rsidRDefault="005F7E0F" w:rsidP="005F7E0F">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sayHi = _ =&gt; console.log(“hi”)</w:t>
      </w:r>
    </w:p>
    <w:p w14:paraId="64F859ED" w14:textId="36F97A74" w:rsidR="005F7E0F" w:rsidRDefault="005F7E0F" w:rsidP="005F7E0F">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sayHi = () =&gt; console.log(“hi”)</w:t>
      </w:r>
    </w:p>
    <w:p w14:paraId="1BDB8CEF" w14:textId="50BA69AA" w:rsidR="005F7E0F" w:rsidRDefault="005F7E0F" w:rsidP="005F7E0F">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748B7B" w14:textId="47475E09" w:rsidR="005F7E0F" w:rsidRDefault="005F7E0F" w:rsidP="005F7E0F">
      <w:pPr>
        <w:pStyle w:val="ListParagraph"/>
        <w:numPr>
          <w:ilvl w:val="0"/>
          <w:numId w:val="24"/>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کار با آرگومان ها</w:t>
      </w:r>
    </w:p>
    <w:p w14:paraId="24E84B2A" w14:textId="78166CD6" w:rsidR="005F7E0F" w:rsidRDefault="005F7E0F" w:rsidP="005F7E0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5A5870" w14:textId="3CC19FF4" w:rsidR="005F7E0F" w:rsidRDefault="005F7E0F" w:rsidP="005F7E0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arrow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نمیتونن در مقدار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arguments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تغیری ایجاد کنند ولی به آبجکت آرگومان های نزدیکترین تابع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 arrow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والدشون دسترسی دارن.</w:t>
      </w:r>
    </w:p>
    <w:p w14:paraId="6B22162D" w14:textId="15B9A194" w:rsidR="005F7E0F" w:rsidRDefault="005F7E0F" w:rsidP="005F7E0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786D88" w14:textId="501179CF" w:rsidR="005F7E0F" w:rsidRDefault="005F7E0F" w:rsidP="005F7E0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 توابع معمولی داریم:</w:t>
      </w:r>
    </w:p>
    <w:p w14:paraId="497AD10A" w14:textId="07B25A7B" w:rsidR="005F7E0F" w:rsidRDefault="005F7E0F" w:rsidP="005F7E0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45DF19" w14:textId="738CA7AF" w:rsidR="005F7E0F" w:rsidRDefault="005F7E0F" w:rsidP="005F7E0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09CA19" w14:textId="709B2614" w:rsidR="005F7E0F" w:rsidRDefault="005F7E0F" w:rsidP="005F7E0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0B6FE" w14:textId="7B030D73"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Let myFunc = {</w:t>
      </w:r>
    </w:p>
    <w:p w14:paraId="3F27DFB3" w14:textId="6462E0AF"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showArgs() {</w:t>
      </w:r>
    </w:p>
    <w:p w14:paraId="405286AC" w14:textId="1DB87C35"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console.log(arguments);</w:t>
      </w:r>
    </w:p>
    <w:p w14:paraId="4981B4B3" w14:textId="34B56200"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7D6AED" w14:textId="573FB5DC"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30A532" w14:textId="4040E428"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myFunc.showArgs(1,2,3,4)</w:t>
      </w:r>
    </w:p>
    <w:p w14:paraId="2ADB9C45" w14:textId="46DE80C2"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 /</w:t>
      </w:r>
    </w:p>
    <w:p w14:paraId="60FE6D4A" w14:textId="6ED02E29"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 1</w:t>
      </w:r>
    </w:p>
    <w:p w14:paraId="4387D70D" w14:textId="07E273EB" w:rsidR="005F7E0F" w:rsidRDefault="005F7E0F" w:rsidP="005F7E0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2</w:t>
      </w:r>
    </w:p>
    <w:p w14:paraId="1585C628" w14:textId="177BCAB2"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3</w:t>
      </w:r>
    </w:p>
    <w:p w14:paraId="031BE00B" w14:textId="113A52A3"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4</w:t>
      </w:r>
    </w:p>
    <w:p w14:paraId="0580DFAE" w14:textId="3C11CCFC"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F1B0EC" w14:textId="5E9124CF" w:rsidR="003C5462" w:rsidRDefault="003C5462" w:rsidP="003C546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ولی در توابع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3DFF08" w14:textId="426D839D" w:rsidR="003C5462" w:rsidRDefault="003C5462" w:rsidP="003C546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5EF03B" w14:textId="12272724"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myFunc = {</w:t>
      </w:r>
    </w:p>
    <w:p w14:paraId="031554F1" w14:textId="5C524E3A"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showArgs: () =&gt; {</w:t>
      </w:r>
    </w:p>
    <w:p w14:paraId="5C8FF0DE" w14:textId="04B2F561"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console.log(…arguments)</w:t>
      </w:r>
    </w:p>
    <w:p w14:paraId="607C4ECC" w14:textId="26306BA1"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9DD668" w14:textId="52291217"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A7E256" w14:textId="78D60222"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Myfunc.showArgs(1,2,3,4)</w:t>
      </w:r>
    </w:p>
    <w:p w14:paraId="451CD819" w14:textId="7E9B19C2"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383026" w14:textId="5A1F04ED"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 /</w:t>
      </w:r>
    </w:p>
    <w:p w14:paraId="730CE484" w14:textId="346A866E"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p>
    <w:p w14:paraId="6EC280D5" w14:textId="75B3EF0B" w:rsidR="003C5462" w:rsidRDefault="003C5462" w:rsidP="003C5462">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E664F9" w14:textId="029854DF" w:rsidR="003C5462" w:rsidRDefault="003C5462" w:rsidP="003C5462">
      <w:pPr>
        <w:pStyle w:val="ListParagraph"/>
        <w:numPr>
          <w:ilvl w:val="0"/>
          <w:numId w:val="24"/>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کلید واژه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FCA0B1" w14:textId="17328967" w:rsidR="003C5462" w:rsidRDefault="003C5462" w:rsidP="003C546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CDFF20" w14:textId="767FD774" w:rsidR="003C5462" w:rsidRDefault="003C5462" w:rsidP="003C5462">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بر خلاف توابع </w:t>
      </w:r>
      <w:r w:rsidR="00C671D8">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معمولی ، توابع </w:t>
      </w:r>
      <w:r w:rsidR="00C671D8">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w:t>
      </w:r>
      <w:r w:rsidR="00C671D8">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چیزی به نام </w:t>
      </w:r>
      <w:r w:rsidR="00C671D8">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t>
      </w:r>
      <w:r w:rsidR="00C671D8">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برای خودشون ندارن ، مقدار </w:t>
      </w:r>
      <w:r w:rsidR="00C671D8">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C671D8">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این توابع خارج از </w:t>
      </w:r>
      <w:r w:rsidR="00C671D8">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lifecycle</w:t>
      </w:r>
      <w:r w:rsidR="00C671D8">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اون تابعه و مربوط میشه به نزدیک ترین تابع </w:t>
      </w:r>
      <w:r w:rsidR="00C671D8">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non-arrow</w:t>
      </w:r>
      <w:r w:rsidR="00C671D8">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796AEA" w14:textId="349A32B2" w:rsidR="00C671D8" w:rsidRDefault="00C671D8" w:rsidP="00C671D8">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97B36E" w14:textId="30BCCEFD" w:rsidR="00C671D8" w:rsidRDefault="00C671D8" w:rsidP="00C671D8">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D9FAB" w14:textId="58750F28" w:rsidR="00C671D8" w:rsidRDefault="00C671D8" w:rsidP="00C671D8">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Me.thisInArrow()</w:t>
      </w:r>
    </w:p>
    <w:p w14:paraId="1DD36573" w14:textId="6AA10ADB" w:rsidR="00C671D8" w:rsidRDefault="00C671D8" w:rsidP="00C671D8">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Me.this.InRegular()</w:t>
      </w:r>
    </w:p>
    <w:p w14:paraId="62567809" w14:textId="4283B923" w:rsidR="00C671D8" w:rsidRDefault="00C671D8" w:rsidP="00C671D8">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624BFB" w14:textId="744C0E67" w:rsidR="00C671D8" w:rsidRPr="0012715F" w:rsidRDefault="00C671D8" w:rsidP="0012715F">
      <w:pPr>
        <w:pStyle w:val="ListParagraph"/>
        <w:numPr>
          <w:ilvl w:val="0"/>
          <w:numId w:val="24"/>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715F">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کلید واژه </w:t>
      </w:r>
      <w:r w:rsidRPr="0012715F">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
    <w:p w14:paraId="2FF0FDB5" w14:textId="2067E2F7" w:rsidR="00C671D8" w:rsidRDefault="00C671D8" w:rsidP="00C671D8">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AEAAE" w14:textId="552A2450" w:rsidR="00C671D8" w:rsidRDefault="00C671D8" w:rsidP="00C671D8">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توابع معمولی قابل فراخوانی و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construct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هستند و میشه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برای آن ها استفاده کرد.</w:t>
      </w:r>
    </w:p>
    <w:p w14:paraId="4CBFF5D7" w14:textId="2A8981B4" w:rsidR="00C671D8" w:rsidRDefault="00C671D8" w:rsidP="00C671D8">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19075" w14:textId="4599A04F" w:rsidR="00C671D8" w:rsidRDefault="00C671D8" w:rsidP="00C671D8">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ولی توابع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تنها میتونستن فراخوانی بشن و نمیشه شی جدیدی ازشون ساخت، به همین دلیل نمیتوان ان ها را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کرد.</w:t>
      </w:r>
    </w:p>
    <w:p w14:paraId="31A7C1C8" w14:textId="6165A481" w:rsidR="00C671D8" w:rsidRDefault="00C671D8" w:rsidP="00C671D8">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64DE47" w14:textId="3A7FAB67" w:rsidR="00C671D8" w:rsidRDefault="00C671D8" w:rsidP="00C671D8">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 add = ( x , y ) =&gt; console.log(x + y)</w:t>
      </w:r>
    </w:p>
    <w:p w14:paraId="4EDF5167" w14:textId="07E19C86" w:rsidR="00C671D8" w:rsidRDefault="00C671D8" w:rsidP="00C671D8">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add (2,3)</w:t>
      </w:r>
    </w:p>
    <w:p w14:paraId="753E677D" w14:textId="7B95FEF4" w:rsidR="00C671D8" w:rsidRDefault="00C671D8" w:rsidP="00C671D8">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B8F557" w14:textId="496F4C8F" w:rsidR="00C671D8" w:rsidRDefault="00C671D8" w:rsidP="00C671D8">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 /        Error</w:t>
      </w:r>
    </w:p>
    <w:p w14:paraId="1E90723C" w14:textId="4B0FA73C" w:rsidR="004C69A2" w:rsidRDefault="004C69A2" w:rsidP="0012715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F803D" w14:textId="16123539" w:rsidR="0012715F" w:rsidRPr="0012715F" w:rsidRDefault="0012715F" w:rsidP="0012715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74FF6" w14:textId="38B6D327" w:rsidR="004C69A2" w:rsidRDefault="0012715F" w:rsidP="0012715F">
      <w:pPr>
        <w:pStyle w:val="ListParagraph"/>
        <w:numPr>
          <w:ilvl w:val="0"/>
          <w:numId w:val="24"/>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پارامتر ها نمیتونن نام تکراری داشته باشن</w:t>
      </w:r>
    </w:p>
    <w:p w14:paraId="58CF5735" w14:textId="2652C0EF" w:rsidR="0012715F" w:rsidRDefault="0012715F" w:rsidP="0012715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C0621F" w14:textId="7CE3A9B0" w:rsidR="0012715F" w:rsidRDefault="0012715F" w:rsidP="0012715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توابع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جاوااسکریپت نمی تونیم برای آرگومان ها و پارامترهای مختلف یک نام انتخاب کنید ، </w:t>
      </w:r>
    </w:p>
    <w:p w14:paraId="44F1CF68" w14:textId="45C8673D" w:rsidR="0012715F" w:rsidRDefault="0012715F" w:rsidP="0012715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دستور زیر در جاوااسکریپت معتبر است :</w:t>
      </w:r>
    </w:p>
    <w:p w14:paraId="342D6A0D" w14:textId="4D4A34DC" w:rsidR="0012715F" w:rsidRDefault="0012715F" w:rsidP="0012715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DAC858" w14:textId="1A470E2D" w:rsidR="0012715F" w:rsidRDefault="0012715F" w:rsidP="0012715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add (x , x ) {}</w:t>
      </w:r>
    </w:p>
    <w:p w14:paraId="32F7A20D" w14:textId="61108E0F" w:rsidR="0012715F" w:rsidRDefault="0012715F" w:rsidP="0012715F">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6BE46" w14:textId="41402CD0" w:rsidR="0012715F" w:rsidRDefault="0012715F" w:rsidP="0012715F">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که البته وقتی از </w:t>
      </w:r>
      <w:r w:rsidR="005E4A85">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strict mode</w:t>
      </w:r>
      <w:r w:rsidR="005E4A85">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 معتبر نخواهد بود </w:t>
      </w:r>
    </w:p>
    <w:p w14:paraId="56040B97" w14:textId="743D8C80"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3F2DF" w14:textId="6ACBAA77"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strict”</w:t>
      </w:r>
    </w:p>
    <w:p w14:paraId="2257976F" w14:textId="15594F13"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B45E6" w14:textId="51C89D07"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add (x , x) {} </w:t>
      </w:r>
    </w:p>
    <w:p w14:paraId="183D01AB" w14:textId="7775B4B7"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2C823" w14:textId="3A85F901"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//syntax Error </w:t>
      </w:r>
    </w:p>
    <w:p w14:paraId="40AE677E" w14:textId="7DC5153A"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C44B7" w14:textId="72F597DF"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اما در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Arrow function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هیچ عنوان نیتوانیم از پارامتر هایی با نام یکسان و تکراری استفاده کینم.</w:t>
      </w:r>
    </w:p>
    <w:p w14:paraId="52D032A8" w14:textId="18343F8F"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771356" w14:textId="152369B1"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 x ) =&gt; {}</w:t>
      </w:r>
    </w:p>
    <w:p w14:paraId="0A9A75B5" w14:textId="62A26264"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A574AB" w14:textId="2E97CB38"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//syntax Error </w:t>
      </w:r>
    </w:p>
    <w:p w14:paraId="105BECA0" w14:textId="31918254"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19FF1" w14:textId="0F5CF683"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Destructuring</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چیکار میکنه ؟ </w:t>
      </w:r>
    </w:p>
    <w:p w14:paraId="7C69AE6B" w14:textId="7D552CDD"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70D00" w14:textId="5F5BD7AD"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Destructuring</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یک روش ساده و سریع برای ایجاد متغیره ، مقادیر متغیر های ایجاد شده از مقادیر داخل یک آرایه یا مشخصه های داخل یک آبجکت به دست میان ، مزیت این روش خوانایی و بهره وری کد نوشته شده است.</w:t>
      </w:r>
    </w:p>
    <w:p w14:paraId="616DDEFD" w14:textId="4F107344"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22CBFF" w14:textId="4F3CB181"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مثال: </w:t>
      </w:r>
    </w:p>
    <w:p w14:paraId="66728EBB" w14:textId="53DA9936"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34A16F" w14:textId="0B9A572B"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person = {</w:t>
      </w:r>
    </w:p>
    <w:p w14:paraId="3B0ED53A" w14:textId="4B6D89CD"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firstName: ‘sina’,</w:t>
      </w:r>
    </w:p>
    <w:p w14:paraId="444C60AE" w14:textId="24116BE2"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lastName: ‘ghaffari’,</w:t>
      </w:r>
    </w:p>
    <w:p w14:paraId="4B6484E2" w14:textId="2C2D44DD"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phoneNumber: 0098241</w:t>
      </w:r>
    </w:p>
    <w:p w14:paraId="5FB7AC92" w14:textId="38A4CD58"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667972" w14:textId="674DC109"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33C48" w14:textId="6DC7D469"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به کمک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Destructurgin</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ایجاد متغیر ها به سادگی انجام میشه .</w:t>
      </w:r>
    </w:p>
    <w:p w14:paraId="262CA1D1" w14:textId="19488CBF"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C293F" w14:textId="2C3112E2"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 firstName , lastName } = person;</w:t>
      </w:r>
    </w:p>
    <w:p w14:paraId="71AE2684" w14:textId="41087B8E"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78DC1C" w14:textId="3B69DFF0"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 الان میتونیم هر جا که خواستیم از این مقادیر استفاده کنیم.</w:t>
      </w:r>
    </w:p>
    <w:p w14:paraId="67C0CD6E" w14:textId="6A95ED98"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8CAFF" w14:textId="0B87869C"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میتونیم این روش رو روی آرایه هم پیاده کنیم </w:t>
      </w:r>
    </w:p>
    <w:p w14:paraId="6943CC7C" w14:textId="6908ABA1"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AD1FA0" w14:textId="42969D4A"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Destructuring</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1CF7DA" w14:textId="1D5D231D"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18DCDD" w14:textId="55C98D69"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brands = [‘ mclaren’ , ‘Renault’ , ‘Ferrari’ ]</w:t>
      </w:r>
    </w:p>
    <w:p w14:paraId="3042CBC3" w14:textId="0D8FD0C8"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9536F" w14:textId="2C2A0ABE"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بدون استفاده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destructuring</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EAF323" w14:textId="477E76EE"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A573E8" w14:textId="73FD1F76"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brand = brands[0]</w:t>
      </w:r>
    </w:p>
    <w:p w14:paraId="50ACE8ED" w14:textId="2527F73F"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Console.log(brand)        =&gt; mclaren</w:t>
      </w:r>
    </w:p>
    <w:p w14:paraId="0944F459" w14:textId="355EA03F"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366748" w14:textId="22978D6E"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با استفاده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destructuring</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B1976D3" w14:textId="0AF04988"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1A7D2" w14:textId="67EF4502"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 [ brand ] = brands </w:t>
      </w:r>
    </w:p>
    <w:p w14:paraId="61373923" w14:textId="7962EAA9"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 brand )            =&gt; mclaren</w:t>
      </w:r>
    </w:p>
    <w:p w14:paraId="62D1408A" w14:textId="10A5E4BF"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453B78" w14:textId="46073A64" w:rsidR="005E4A85" w:rsidRDefault="005E4A85"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57F954" w14:textId="376F02CB" w:rsidR="005E4A85" w:rsidRDefault="005E4A85"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همون طور که مشخصه برداشتن آیتم اول از آرایه سادست . فرض کنیم بخواییم </w:t>
      </w:r>
      <w:r w:rsidR="00A5704E">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ایتم سوم را برداریم ، این آیتم در اندیس 2 قرار داره ولی نمیتونیم از اندیس استفاده کینم . بهمین جهت مجبوریم دستی بشماریم و آیتم هایی که نمی خواییم رو خالی بذاریم </w:t>
      </w:r>
    </w:p>
    <w:p w14:paraId="38CAF8CE" w14:textId="5DB7CAE7" w:rsidR="00A5704E" w:rsidRDefault="00A5704E" w:rsidP="00A5704E">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F582C" w14:textId="3935BD76" w:rsidR="00A5704E" w:rsidRDefault="00A5704E" w:rsidP="00A5704E">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brands = [ ‘mclaren’ , ‘Rendault’ , ‘Ferrari’ , ‘Honda’]</w:t>
      </w:r>
    </w:p>
    <w:p w14:paraId="717C1CCB" w14:textId="2C28EDC1" w:rsidR="00A5704E" w:rsidRDefault="00A5704E" w:rsidP="00A5704E">
      <w:pPr>
        <w:bidi/>
        <w:rPr>
          <w:rFonts w:ascii="Shabnam" w:hAnsi="Shabnam" w:cs="Shabnam" w:hint="cs"/>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 , , brand [ = brands</w:t>
      </w:r>
    </w:p>
    <w:p w14:paraId="66B5BC56" w14:textId="1308874F" w:rsidR="005E4A85" w:rsidRDefault="00A5704E" w:rsidP="005E4A85">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Console.log(brand)               =&gt; Ferrari</w:t>
      </w:r>
    </w:p>
    <w:p w14:paraId="5D415647" w14:textId="648ADE58" w:rsidR="005E4A85" w:rsidRDefault="00AC2487" w:rsidP="005E4A85">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کلمه کلیدی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چیکار میکنه ؟ </w:t>
      </w:r>
    </w:p>
    <w:p w14:paraId="3E80CC0E" w14:textId="6E21191D" w:rsidR="00AC2487" w:rsidRDefault="00AC2487" w:rsidP="00AC248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98724D" w14:textId="61FB3C12" w:rsidR="00AC2487" w:rsidRDefault="00AC2487" w:rsidP="00AC248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کلمه کلیدی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با توابع سازنده برای ساختن اشیاء به کار میرود.</w:t>
      </w:r>
    </w:p>
    <w:p w14:paraId="7E3C7778" w14:textId="70C03D3D" w:rsidR="00AC2487" w:rsidRDefault="00AC2487" w:rsidP="00AC248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FA36BD" w14:textId="317C097A" w:rsidR="00AC2487" w:rsidRDefault="00AC2487" w:rsidP="00AC248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به مثال زیر توجه کنید:</w:t>
      </w:r>
    </w:p>
    <w:p w14:paraId="7E844CEE" w14:textId="34884ED5" w:rsidR="00AC2487" w:rsidRDefault="00AC2487" w:rsidP="00AC248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450B55" w14:textId="75B5D196" w:rsidR="00AC2487" w:rsidRDefault="00AC2487" w:rsidP="00AC248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Employee(name , position , yearHired ) {</w:t>
      </w:r>
    </w:p>
    <w:p w14:paraId="5B366D76" w14:textId="1BE8984F" w:rsidR="00AC2487" w:rsidRDefault="00AC2487" w:rsidP="00AC248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This.name = name;</w:t>
      </w:r>
    </w:p>
    <w:p w14:paraId="4527DD99" w14:textId="3A26D275" w:rsidR="00AC2487" w:rsidRDefault="00AC2487" w:rsidP="00AC248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This.position = position;</w:t>
      </w:r>
    </w:p>
    <w:p w14:paraId="7E64A692" w14:textId="3DA78D90" w:rsidR="00AC2487" w:rsidRDefault="00AC2487" w:rsidP="00AC248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This.yearHiren = yearHired;</w:t>
      </w:r>
    </w:p>
    <w:p w14:paraId="5FEEAFD7" w14:textId="4A9E90D0" w:rsidR="00AC2487" w:rsidRDefault="00AC2487" w:rsidP="00AC248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264EE2" w14:textId="18AD0D58" w:rsidR="00AC2487" w:rsidRDefault="00AC2487" w:rsidP="00AC248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5A942" w14:textId="3021FD5B" w:rsidR="00AC2487" w:rsidRDefault="00AC2487" w:rsidP="00AC248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evp = new Employee(‘sina ghaffari’ , ‘softWare developer’ , 2021)</w:t>
      </w:r>
    </w:p>
    <w:p w14:paraId="23015A70" w14:textId="05F72E04" w:rsidR="00AC2487" w:rsidRDefault="00AC2487" w:rsidP="00AC2487">
      <w:p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AD132F" w14:textId="477CB2D9" w:rsidR="00AC2487" w:rsidRDefault="00AC2487" w:rsidP="00AC248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کلمه کلیدی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چهار کار را انجام میدهد.</w:t>
      </w:r>
    </w:p>
    <w:p w14:paraId="15E6138A" w14:textId="36884D68" w:rsidR="00AC2487" w:rsidRDefault="00AC2487" w:rsidP="00AC2487">
      <w:pPr>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0E5212" w14:textId="2B5EB6E7" w:rsidR="00AC2487" w:rsidRDefault="00AC2487" w:rsidP="00AC2487">
      <w:pPr>
        <w:pStyle w:val="ListParagraph"/>
        <w:numPr>
          <w:ilvl w:val="0"/>
          <w:numId w:val="25"/>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Creats an empty object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یک شیء خالی درست میکند</w:t>
      </w:r>
    </w:p>
    <w:p w14:paraId="6B9B838C" w14:textId="0487CF3D" w:rsidR="00AC2487" w:rsidRDefault="00AC2487" w:rsidP="00AC2487">
      <w:pPr>
        <w:pStyle w:val="ListParagraph"/>
        <w:numPr>
          <w:ilvl w:val="0"/>
          <w:numId w:val="25"/>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Assigns that empty object to this value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آن شیء خالی را به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اختصاص میدهد</w:t>
      </w:r>
    </w:p>
    <w:p w14:paraId="69260E88" w14:textId="4FF02677" w:rsidR="00AC2487" w:rsidRDefault="00AC2487" w:rsidP="00AC2487">
      <w:pPr>
        <w:pStyle w:val="ListParagraph"/>
        <w:numPr>
          <w:ilvl w:val="0"/>
          <w:numId w:val="25"/>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function Will inherit from function Name.prototype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این تابع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functionName.prototype</w:t>
      </w:r>
      <w:r w:rsidR="000764FE">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ارث می رسد.</w:t>
      </w:r>
    </w:p>
    <w:p w14:paraId="4B007307" w14:textId="4E023A9B" w:rsidR="000764FE" w:rsidRDefault="000764FE" w:rsidP="000764FE">
      <w:pPr>
        <w:pStyle w:val="ListParagraph"/>
        <w:numPr>
          <w:ilvl w:val="0"/>
          <w:numId w:val="25"/>
        </w:numPr>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this if no explict  return statement is used .</w:t>
      </w:r>
    </w:p>
    <w:p w14:paraId="468F32E3" w14:textId="1AA8CBE3"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صورت عدم استفاده از دستور بازگشت صحیح ،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را برمیگرداند</w:t>
      </w:r>
    </w:p>
    <w:p w14:paraId="58A295CF" w14:textId="705A17F0"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5480D" w14:textId="21B9E9ED"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FDC59" w14:textId="0FC12C78"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در کد بالا ابتدا یک شیء خالی ایجاد میکند {} سپس مقدار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را به شئ خالی میدهد و ویژگی هایی را به آن شئ اضافه میکند ، از ان جا که ما یک دستود بازگشت صریح نداریم به طور خودکار برای ما برمیگرداند.</w:t>
      </w:r>
    </w:p>
    <w:p w14:paraId="00D3B15E" w14:textId="54481859"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DAE6D2" w14:textId="3C4F2D95"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در جاوااسکریپت چیکار میکنه؟</w:t>
      </w:r>
    </w:p>
    <w:p w14:paraId="4494876B" w14:textId="111BE8FE"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618EF" w14:textId="29AF374C"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یکی از ویژگی هایی که در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Es6</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جاوااسکریپت اضافه شده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هست که کاربرد اصلی اون نگهداری مجموعه ای از مقادیر به صورت یکتا هست یعنی توی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هیچ آیتم تکراری وجود ندارد.</w:t>
      </w:r>
    </w:p>
    <w:p w14:paraId="41E9263E" w14:textId="286CE4E1"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542BC" w14:textId="783FA5A9"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نحوه ساختن یک آبجکت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صورت زیر هست :</w:t>
      </w:r>
    </w:p>
    <w:p w14:paraId="3CC347E5" w14:textId="2AA9EDA4"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E7110" w14:textId="77770AB7" w:rsidR="000764FE" w:rsidRDefault="000764FE" w:rsidP="000764FE">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set()</w:t>
      </w:r>
    </w:p>
    <w:p w14:paraId="2CE2F73C" w14:textId="1A337544" w:rsidR="000764FE" w:rsidRDefault="000764FE" w:rsidP="000764FE">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67B95" w14:textId="5A237098"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کافیه از کلمه کلیدی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کنیم. خب اینجا یک آبجکت خالی درست شد که در حال حاضر هیچ مقداری نداره . اگر هنگام ساختن این آبجکت به اون یک مقدار قابل پیمایش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iterable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پاس بدهیم مجموعه ی یکتایی از اعضا خواهیم داشت.</w:t>
      </w:r>
    </w:p>
    <w:p w14:paraId="1CA34AB1" w14:textId="3F75291D" w:rsidR="000764FE" w:rsidRDefault="000764FE" w:rsidP="000764FE">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71BF3" w14:textId="5CF16732" w:rsidR="000764FE" w:rsidRDefault="000764FE" w:rsidP="000764FE">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 </w:t>
      </w:r>
      <w:r w:rsidR="00C468A8">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 = [1,2,2,2,3]</w:t>
      </w:r>
    </w:p>
    <w:p w14:paraId="3410D19D" w14:textId="044655D2" w:rsidR="00C468A8" w:rsidRDefault="00C468A8" w:rsidP="00C468A8">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70E57" w14:textId="488F9E61" w:rsidR="00C468A8" w:rsidRDefault="00C468A8" w:rsidP="00C468A8">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Cosnt uniqenumbers = new set(numbers) </w:t>
      </w:r>
    </w:p>
    <w:p w14:paraId="48BBD6A4" w14:textId="69261E87" w:rsidR="00C468A8" w:rsidRDefault="00C468A8" w:rsidP="00C468A8">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E0FC9" w14:textId="33F915CE" w:rsidR="00C468A8" w:rsidRDefault="00C468A8" w:rsidP="00C468A8">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For(num of uniqenumbers) {</w:t>
      </w:r>
    </w:p>
    <w:p w14:paraId="460800A1" w14:textId="77777777" w:rsidR="00C468A8" w:rsidRDefault="00C468A8" w:rsidP="00C468A8">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Alert(num) // 1,2,3</w:t>
      </w:r>
    </w:p>
    <w:p w14:paraId="75C64C1C" w14:textId="02203B6D" w:rsidR="00C468A8" w:rsidRDefault="00C468A8" w:rsidP="00C468A8">
      <w:pPr>
        <w:pStyle w:val="ListParagraph"/>
        <w:bidi/>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های تکراری حذف شدن </w:t>
      </w:r>
    </w:p>
    <w:p w14:paraId="1878E6F0" w14:textId="5F4E4FE1" w:rsidR="00C468A8" w:rsidRDefault="00C468A8" w:rsidP="00C468A8">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5B57D5" w14:textId="7D457233" w:rsidR="00C468A8" w:rsidRDefault="00C468A8" w:rsidP="00C468A8">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3AF6FA" w14:textId="60321946" w:rsidR="00C468A8" w:rsidRDefault="009C0EBC" w:rsidP="00C468A8">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چند تا عضو داریم ؟ </w:t>
      </w:r>
    </w:p>
    <w:p w14:paraId="7D007E9F" w14:textId="1706A50E"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F6D756" w14:textId="6484A5BB"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اگر بخواهیم تعداد اعضای آبجکت رو متوجه بشیم کافیه پراپرتی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فراخوانی بکنیم : </w:t>
      </w:r>
    </w:p>
    <w:p w14:paraId="4FD6DD49" w14:textId="00F41802"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49BA14" w14:textId="107ADF17"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uniqeNumbers = new set([1,2,2,2,3]);</w:t>
      </w:r>
    </w:p>
    <w:p w14:paraId="54CD2948" w14:textId="5DB58446"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05875" w14:textId="570799F6"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Alert(uniqeNumbers.size) // 3</w:t>
      </w:r>
    </w:p>
    <w:p w14:paraId="59AA5E6A" w14:textId="77F4DF7F"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F06EC" w14:textId="31D344C0"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اضافه کردن به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اگر یک آبجکت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از پیش تعریف شده داشته باشیم بخواییم مقدار به اون اضافه کنیم ، از متد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 </w:t>
      </w:r>
    </w:p>
    <w:p w14:paraId="11013552" w14:textId="76674DC6"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F8D9A" w14:textId="776E96EA"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numbers = new set()</w:t>
      </w:r>
    </w:p>
    <w:p w14:paraId="68A08817" w14:textId="7191C893"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C890AA" w14:textId="381891CF"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Numbers.add(1)</w:t>
      </w:r>
    </w:p>
    <w:p w14:paraId="594CDA5E" w14:textId="5E624F62" w:rsidR="009C0EBC" w:rsidRPr="00AC2487" w:rsidRDefault="009C0EBC" w:rsidP="009C0EBC">
      <w:pPr>
        <w:pStyle w:val="ListParagraph"/>
        <w:bidi/>
        <w:rPr>
          <w:rFonts w:ascii="Shabnam" w:hAnsi="Shabnam" w:cs="Shabnam" w:hint="cs"/>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621BC4" w14:textId="2BA9C4B5" w:rsidR="009C0EBC" w:rsidRPr="00AC2487" w:rsidRDefault="009C0EBC" w:rsidP="009C0EBC">
      <w:pPr>
        <w:pStyle w:val="ListParagraph"/>
        <w:bidi/>
        <w:rPr>
          <w:rFonts w:ascii="Shabnam" w:hAnsi="Shabnam" w:cs="Shabnam" w:hint="cs"/>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D02350" w14:textId="3DC11E61" w:rsidR="009C0EBC" w:rsidRPr="00AC2487" w:rsidRDefault="009C0EBC" w:rsidP="009C0EBC">
      <w:pPr>
        <w:pStyle w:val="ListParagraph"/>
        <w:bidi/>
        <w:rPr>
          <w:rFonts w:ascii="Shabnam" w:hAnsi="Shabnam" w:cs="Shabnam" w:hint="cs"/>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E7B0AB" w14:textId="085C48DC"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63E2FB" w14:textId="2E07A6D4"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97DF37" w14:textId="5F8462C9"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Alert(numbers.size) // 3</w:t>
      </w:r>
    </w:p>
    <w:p w14:paraId="74CE9A20" w14:textId="34FBA70D"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446714" w14:textId="6AD5644A"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همون طور که میبینیم مقدار های تکراری وارد این آبجکت نشدن.</w:t>
      </w:r>
    </w:p>
    <w:p w14:paraId="5DEEF82A" w14:textId="5EF975B3"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253224" w14:textId="650147F2"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3209F1" w14:textId="72DA9C11"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آیا آبجکت چنین عضوی دارد ؟</w:t>
      </w:r>
    </w:p>
    <w:p w14:paraId="47A22D70" w14:textId="33B605DE"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0BE9DE" w14:textId="5693F1E0"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برای این که بررسی کنیم یک آبجکت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دارای یک مقدار خواص هست یا خیر ، از متد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w:t>
      </w:r>
    </w:p>
    <w:p w14:paraId="04B2F047" w14:textId="5FB8755C"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B32A6" w14:textId="408C0F66"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numbers = new set()</w:t>
      </w:r>
    </w:p>
    <w:p w14:paraId="5837A09B" w14:textId="6919515E"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3750B" w14:textId="2916E08B" w:rsidR="009C0EBC" w:rsidRPr="009C0EBC" w:rsidRDefault="009C0EBC" w:rsidP="009C0EBC">
      <w:pPr>
        <w:pStyle w:val="ListParagraph"/>
        <w:bidi/>
        <w:rPr>
          <w:rFonts w:ascii="Shabnam" w:hAnsi="Shabnam" w:cs="Shabnam" w:hint="cs"/>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Numbers.add(1)</w:t>
      </w:r>
    </w:p>
    <w:p w14:paraId="219E8479" w14:textId="6DB0EE1D"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ABC286" w14:textId="107CF1A5"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Numbers.has(1)               =&gt; true</w:t>
      </w:r>
    </w:p>
    <w:p w14:paraId="3AEC14E4" w14:textId="0319DC03"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Numbers.has(2)                 =&gt; false</w:t>
      </w:r>
    </w:p>
    <w:p w14:paraId="121A0827" w14:textId="0BB78854"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F5C5ED" w14:textId="5AA8FF9E"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حذف کردن از آبجکت </w:t>
      </w:r>
    </w:p>
    <w:p w14:paraId="206332B5" w14:textId="189D0939"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77D69" w14:textId="2AC07AFB"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برای حذف کردن یک مقدار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از متد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w:t>
      </w:r>
    </w:p>
    <w:p w14:paraId="353AC73A" w14:textId="2AF9BFF5"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45E335" w14:textId="62E0B822"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numbers = new set([1])</w:t>
      </w:r>
    </w:p>
    <w:p w14:paraId="6204DC9F" w14:textId="6F90ABA8"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163B74" w14:textId="264CDF4F"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Numbers.delete(1)</w:t>
      </w:r>
    </w:p>
    <w:p w14:paraId="6E1F969D" w14:textId="235BF36C"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Numbers.has(1)      =&gt; false</w:t>
      </w:r>
    </w:p>
    <w:p w14:paraId="1996467C" w14:textId="351ACB21"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F80C9" w14:textId="344BC0E8"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 اگر بخواییم همه مقادیر رو پاک کنیم از متد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میکنیم.</w:t>
      </w:r>
    </w:p>
    <w:p w14:paraId="59344565" w14:textId="4557079C" w:rsidR="009C0EBC" w:rsidRDefault="009C0EBC"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CBD64C" w14:textId="5FD6468A"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numbers = new set([1,2])</w:t>
      </w:r>
    </w:p>
    <w:p w14:paraId="3A5CF466" w14:textId="1B18C5D9"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AD2AD" w14:textId="75D957C1"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Numbers.clear()</w:t>
      </w:r>
    </w:p>
    <w:p w14:paraId="2E08855E" w14:textId="3F07E631"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Numbers.size()       =&gt; 0</w:t>
      </w:r>
    </w:p>
    <w:p w14:paraId="2D16AF88" w14:textId="5A58C40E" w:rsidR="009C0EBC" w:rsidRDefault="009C0EBC" w:rsidP="009C0EBC">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62A26" w14:textId="7AB52C88" w:rsidR="009C0EBC" w:rsidRDefault="00414D2D" w:rsidP="009C0EBC">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آبجکت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شبیه به یک آرایه هست اما همون طور که دیدید برای اضافه کردن آیتم به آبجکت نمی تونیم از متد هایی مثل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.push()</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استفاده کنیم همچنین از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 length</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برای گرفتن تعداد عضو ها . با استفاده از روش زیر میتونیم یک آبجکت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رو تبدیل کنیم به آرایه.</w:t>
      </w:r>
    </w:p>
    <w:p w14:paraId="137A4DCD" w14:textId="560776A1"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5EF16D" w14:textId="45466098" w:rsidR="00414D2D" w:rsidRDefault="00414D2D" w:rsidP="00414D2D">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 numbers = new set([1,2,2,2,3]) </w:t>
      </w:r>
    </w:p>
    <w:p w14:paraId="37F48D6C" w14:textId="29161770" w:rsidR="00414D2D" w:rsidRDefault="00414D2D" w:rsidP="00414D2D">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toArray = […numbers] // [1,2,3]</w:t>
      </w:r>
    </w:p>
    <w:p w14:paraId="4F8DDDD5" w14:textId="10840C6C" w:rsidR="00414D2D" w:rsidRDefault="00414D2D" w:rsidP="00414D2D">
      <w:pPr>
        <w:pStyle w:val="ListParagraph"/>
        <w:bidi/>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D4F1F" w14:textId="09B35067"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این یک روش رایج برای حذف کردن مقدار های تکراری از آرایه هست ، اینجا ابتدا از یک آرایه موجود ، یک آبجکت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ساختیم تا مقادیر یکتایی داشته باشیم و سپس با عملگر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spread</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آبجکت رو بخش کردیم توی یک آرایه جدید این طوری آرایه ای با مقادیر یکتا داریم.</w:t>
      </w:r>
    </w:p>
    <w:p w14:paraId="3F2039DD" w14:textId="472CA2ED"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Module</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ماژول ها چی هستند ؟ </w:t>
      </w:r>
    </w:p>
    <w:p w14:paraId="16732B20" w14:textId="5B4A39F9"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EED02" w14:textId="5AA698C7"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ماژول ها در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Es6</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جاوااسکریپت اضافه شدن. </w:t>
      </w:r>
    </w:p>
    <w:p w14:paraId="443FED6C" w14:textId="16932A6A"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یک جمله ی معروف درباره ماژول ها یا به طور کلی اصل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separation of concerns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(جدا سازی وابستگی ها ) وجود داره .</w:t>
      </w:r>
    </w:p>
    <w:p w14:paraId="26CEE792" w14:textId="6A969551"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EB36FE" w14:textId="4BD7820C"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درست مثل یک کتاب که به فصل های مجزا تقسیم بندی میشن یک برنامه میتونه به قسمت های مجزا تقسیم بندی بشه به هر یک از این قسمت ها میگن ماژول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A4D76F" w14:textId="3FE98555"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CD6B5" w14:textId="71839058" w:rsidR="00414D2D" w:rsidRDefault="00414D2D" w:rsidP="00414D2D">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یک ماژول معمولا مستقل از بخش های برنامه عمل میکند توی جاوااسکریپت هر ماژول به صورت یک فایل جداگونه ذخیره میشه و می تونه بدون مشکل به یک ماژول دیگر و یا هستند برنامه اضافه یا برداشته بشه.</w:t>
      </w:r>
    </w:p>
    <w:p w14:paraId="11297CC6" w14:textId="5072FB68" w:rsidR="005250E9" w:rsidRDefault="00414D2D"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اعضای یک ماژول (متغیر</w:t>
      </w:r>
      <w:r w:rsidR="005250E9">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ها و توابع ) فقط توی خود مازول قابل دسترسی هستند و </w:t>
      </w:r>
      <w:r w:rsidR="005250E9">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w:t>
      </w:r>
      <w:r w:rsidR="005250E9">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نیستن.</w:t>
      </w:r>
    </w:p>
    <w:p w14:paraId="6623ACB4" w14:textId="01A57320" w:rsidR="005250E9" w:rsidRDefault="005250E9"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E3E29" w14:textId="5F69E04F" w:rsidR="005250E9" w:rsidRDefault="005250E9"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چرا از ماژول ها استفاده میکنیم؟ </w:t>
      </w:r>
    </w:p>
    <w:p w14:paraId="7BCF1B2D" w14:textId="6BFF49CB" w:rsidR="005250E9" w:rsidRDefault="005250E9"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1.قابلیت نگهداری</w:t>
      </w:r>
    </w:p>
    <w:p w14:paraId="3BBEECFA" w14:textId="281455D9" w:rsidR="005250E9" w:rsidRDefault="005250E9"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از خوبی های استفاده از ماژول اینه که قابلیت نگهداری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maintainability</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برنامه ما بالاتر میره و بخش های مختلف رو میشه راحت تر توسعه داد .</w:t>
      </w:r>
    </w:p>
    <w:p w14:paraId="2F2E3BED" w14:textId="1BBDC1A0" w:rsidR="005250E9" w:rsidRDefault="005250E9"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B9D863" w14:textId="0932B263" w:rsidR="005250E9" w:rsidRDefault="005250E9"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2.استفاده مجدد</w:t>
      </w:r>
    </w:p>
    <w:p w14:paraId="78F223C7" w14:textId="5780865C" w:rsidR="005250E9" w:rsidRDefault="005250E9"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یک تکه کد از برنامه که جاهای زیادی داره تکرار میشه میتونیم جدا و به یک فایل مجزا منتقل کنیم هر وقت که خواستیم از این ویژگی استفاده کنیم کافیه فقط این فایل رو وارد کنیم.</w:t>
      </w:r>
    </w:p>
    <w:p w14:paraId="78AF5322" w14:textId="791525C6" w:rsidR="005250E9" w:rsidRDefault="005250E9" w:rsidP="005250E9">
      <w:pPr>
        <w:pStyle w:val="ListParagraph"/>
        <w:bidi/>
        <w:rPr>
          <w:rFonts w:ascii="Shabnam" w:hAnsi="Shabnam" w:cs="Shabnam"/>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5728D2" w14:textId="093D2638" w:rsidR="005250E9" w:rsidRPr="005250E9" w:rsidRDefault="005250E9" w:rsidP="005250E9">
      <w:pPr>
        <w:pStyle w:val="ListParagraph"/>
        <w:bidi/>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ماژول ها رو با کلمه کلیدی </w:t>
      </w:r>
      <w:r>
        <w:rPr>
          <w:rFonts w:ascii="Shabnam" w:hAnsi="Shabnam" w:cs="Shabnam"/>
          <w:color w:val="000000" w:themeColor="text1"/>
          <w:sz w:val="24"/>
          <w:szCs w:val="24"/>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and export </w:t>
      </w:r>
      <w:r>
        <w:rPr>
          <w:rFonts w:ascii="Shabnam" w:hAnsi="Shabnam" w:cs="Shabnam" w:hint="cs"/>
          <w:color w:val="000000" w:themeColor="text1"/>
          <w:sz w:val="24"/>
          <w:szCs w:val="24"/>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به هم متصل میکنن.</w:t>
      </w:r>
    </w:p>
    <w:sectPr w:rsidR="005250E9" w:rsidRPr="005250E9" w:rsidSect="005A1B10">
      <w:footerReference w:type="default" r:id="rId9"/>
      <w:headerReference w:type="first" r:id="rId10"/>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528BC" w14:textId="77777777" w:rsidR="00513650" w:rsidRDefault="00513650" w:rsidP="0068194B">
      <w:r>
        <w:separator/>
      </w:r>
    </w:p>
    <w:p w14:paraId="2CA8976E" w14:textId="77777777" w:rsidR="00513650" w:rsidRDefault="00513650"/>
    <w:p w14:paraId="5AC61659" w14:textId="77777777" w:rsidR="00513650" w:rsidRDefault="00513650"/>
  </w:endnote>
  <w:endnote w:type="continuationSeparator" w:id="0">
    <w:p w14:paraId="4853336D" w14:textId="77777777" w:rsidR="00513650" w:rsidRDefault="00513650" w:rsidP="0068194B">
      <w:r>
        <w:continuationSeparator/>
      </w:r>
    </w:p>
    <w:p w14:paraId="3AE8C007" w14:textId="77777777" w:rsidR="00513650" w:rsidRDefault="00513650"/>
    <w:p w14:paraId="0E1BA7CF" w14:textId="77777777" w:rsidR="00513650" w:rsidRDefault="005136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habnam">
    <w:panose1 w:val="020B0603030804020204"/>
    <w:charset w:val="00"/>
    <w:family w:val="swiss"/>
    <w:pitch w:val="variable"/>
    <w:sig w:usb0="8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606279"/>
      <w:docPartObj>
        <w:docPartGallery w:val="Page Numbers (Bottom of Page)"/>
        <w:docPartUnique/>
      </w:docPartObj>
    </w:sdtPr>
    <w:sdtEndPr>
      <w:rPr>
        <w:noProof/>
      </w:rPr>
    </w:sdtEndPr>
    <w:sdtContent>
      <w:p w14:paraId="6D59D8B3"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B7614" w14:textId="77777777" w:rsidR="00513650" w:rsidRDefault="00513650" w:rsidP="0068194B">
      <w:r>
        <w:separator/>
      </w:r>
    </w:p>
    <w:p w14:paraId="7C6DD30D" w14:textId="77777777" w:rsidR="00513650" w:rsidRDefault="00513650"/>
    <w:p w14:paraId="1C46883F" w14:textId="77777777" w:rsidR="00513650" w:rsidRDefault="00513650"/>
  </w:footnote>
  <w:footnote w:type="continuationSeparator" w:id="0">
    <w:p w14:paraId="78D3A2A0" w14:textId="77777777" w:rsidR="00513650" w:rsidRDefault="00513650" w:rsidP="0068194B">
      <w:r>
        <w:continuationSeparator/>
      </w:r>
    </w:p>
    <w:p w14:paraId="6A12DF44" w14:textId="77777777" w:rsidR="00513650" w:rsidRDefault="00513650"/>
    <w:p w14:paraId="710C1961" w14:textId="77777777" w:rsidR="00513650" w:rsidRDefault="005136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E667F"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4FDBC33A" wp14:editId="3CDD637C">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24944357"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8" type="#_x0000_t75" style="width:11.25pt;height:11.25pt" o:bullet="t">
        <v:imagedata r:id="rId1" o:title="mso8BFB"/>
      </v:shape>
    </w:pict>
  </w:numPicBullet>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85C6F70"/>
    <w:multiLevelType w:val="hybridMultilevel"/>
    <w:tmpl w:val="106EB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62768F"/>
    <w:multiLevelType w:val="hybridMultilevel"/>
    <w:tmpl w:val="9752A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1AE910D9"/>
    <w:multiLevelType w:val="hybridMultilevel"/>
    <w:tmpl w:val="DB68B2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9C0430"/>
    <w:multiLevelType w:val="hybridMultilevel"/>
    <w:tmpl w:val="FD1E2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8F6C8F"/>
    <w:multiLevelType w:val="hybridMultilevel"/>
    <w:tmpl w:val="E5BC0B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44E2582"/>
    <w:multiLevelType w:val="hybridMultilevel"/>
    <w:tmpl w:val="944A4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8CF4AE2"/>
    <w:multiLevelType w:val="hybridMultilevel"/>
    <w:tmpl w:val="C6DA4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CC221B"/>
    <w:multiLevelType w:val="hybridMultilevel"/>
    <w:tmpl w:val="C2D279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967932"/>
    <w:multiLevelType w:val="hybridMultilevel"/>
    <w:tmpl w:val="71AC7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A7441F"/>
    <w:multiLevelType w:val="hybridMultilevel"/>
    <w:tmpl w:val="C71C1F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0565B7"/>
    <w:multiLevelType w:val="hybridMultilevel"/>
    <w:tmpl w:val="56402C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CA3546"/>
    <w:multiLevelType w:val="hybridMultilevel"/>
    <w:tmpl w:val="1666A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2"/>
  </w:num>
  <w:num w:numId="6">
    <w:abstractNumId w:val="3"/>
  </w:num>
  <w:num w:numId="7">
    <w:abstractNumId w:val="16"/>
  </w:num>
  <w:num w:numId="8">
    <w:abstractNumId w:val="2"/>
  </w:num>
  <w:num w:numId="9">
    <w:abstractNumId w:val="18"/>
  </w:num>
  <w:num w:numId="10">
    <w:abstractNumId w:val="5"/>
  </w:num>
  <w:num w:numId="11">
    <w:abstractNumId w:val="4"/>
  </w:num>
  <w:num w:numId="12">
    <w:abstractNumId w:val="1"/>
  </w:num>
  <w:num w:numId="13">
    <w:abstractNumId w:val="0"/>
  </w:num>
  <w:num w:numId="14">
    <w:abstractNumId w:val="23"/>
  </w:num>
  <w:num w:numId="15">
    <w:abstractNumId w:val="17"/>
  </w:num>
  <w:num w:numId="16">
    <w:abstractNumId w:val="15"/>
  </w:num>
  <w:num w:numId="17">
    <w:abstractNumId w:val="20"/>
  </w:num>
  <w:num w:numId="18">
    <w:abstractNumId w:val="21"/>
  </w:num>
  <w:num w:numId="19">
    <w:abstractNumId w:val="14"/>
  </w:num>
  <w:num w:numId="20">
    <w:abstractNumId w:val="19"/>
  </w:num>
  <w:num w:numId="21">
    <w:abstractNumId w:val="24"/>
  </w:num>
  <w:num w:numId="22">
    <w:abstractNumId w:val="13"/>
  </w:num>
  <w:num w:numId="23">
    <w:abstractNumId w:val="22"/>
  </w:num>
  <w:num w:numId="24">
    <w:abstractNumId w:val="11"/>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6B2"/>
    <w:rsid w:val="000001EF"/>
    <w:rsid w:val="00007322"/>
    <w:rsid w:val="00007728"/>
    <w:rsid w:val="00024584"/>
    <w:rsid w:val="00024730"/>
    <w:rsid w:val="00055E95"/>
    <w:rsid w:val="0007021F"/>
    <w:rsid w:val="000764FE"/>
    <w:rsid w:val="00077FB3"/>
    <w:rsid w:val="000A088C"/>
    <w:rsid w:val="000B2BA5"/>
    <w:rsid w:val="000F2F8C"/>
    <w:rsid w:val="0010006E"/>
    <w:rsid w:val="001045A8"/>
    <w:rsid w:val="00114A91"/>
    <w:rsid w:val="00121C84"/>
    <w:rsid w:val="0012715F"/>
    <w:rsid w:val="001427E1"/>
    <w:rsid w:val="001510FE"/>
    <w:rsid w:val="00163668"/>
    <w:rsid w:val="00171566"/>
    <w:rsid w:val="00174676"/>
    <w:rsid w:val="001755A8"/>
    <w:rsid w:val="00184014"/>
    <w:rsid w:val="00192008"/>
    <w:rsid w:val="001A19A4"/>
    <w:rsid w:val="001C0E68"/>
    <w:rsid w:val="001C4B6F"/>
    <w:rsid w:val="001D0BF1"/>
    <w:rsid w:val="001D7A03"/>
    <w:rsid w:val="001E3120"/>
    <w:rsid w:val="001E7E0C"/>
    <w:rsid w:val="001F0BB0"/>
    <w:rsid w:val="001F4E6D"/>
    <w:rsid w:val="001F6140"/>
    <w:rsid w:val="00203573"/>
    <w:rsid w:val="0020597D"/>
    <w:rsid w:val="00213B4C"/>
    <w:rsid w:val="002253B0"/>
    <w:rsid w:val="00236D54"/>
    <w:rsid w:val="00241D8C"/>
    <w:rsid w:val="00241FDB"/>
    <w:rsid w:val="0024720C"/>
    <w:rsid w:val="00247E7B"/>
    <w:rsid w:val="002617AE"/>
    <w:rsid w:val="002638D0"/>
    <w:rsid w:val="002647D3"/>
    <w:rsid w:val="00275EAE"/>
    <w:rsid w:val="00292E11"/>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55480"/>
    <w:rsid w:val="00366398"/>
    <w:rsid w:val="003A0632"/>
    <w:rsid w:val="003A30E5"/>
    <w:rsid w:val="003A6ADF"/>
    <w:rsid w:val="003B5928"/>
    <w:rsid w:val="003C5462"/>
    <w:rsid w:val="003D380F"/>
    <w:rsid w:val="003E160D"/>
    <w:rsid w:val="003F1D5F"/>
    <w:rsid w:val="003F6031"/>
    <w:rsid w:val="00405128"/>
    <w:rsid w:val="00406CFF"/>
    <w:rsid w:val="00414D2D"/>
    <w:rsid w:val="00416B25"/>
    <w:rsid w:val="00420592"/>
    <w:rsid w:val="004319E0"/>
    <w:rsid w:val="00437E8C"/>
    <w:rsid w:val="00440225"/>
    <w:rsid w:val="00464EA1"/>
    <w:rsid w:val="004726BC"/>
    <w:rsid w:val="00474105"/>
    <w:rsid w:val="00480E6E"/>
    <w:rsid w:val="00486277"/>
    <w:rsid w:val="00494CF6"/>
    <w:rsid w:val="00495F8D"/>
    <w:rsid w:val="004A1FAE"/>
    <w:rsid w:val="004A32FF"/>
    <w:rsid w:val="004B06EB"/>
    <w:rsid w:val="004B6AD0"/>
    <w:rsid w:val="004C2D5D"/>
    <w:rsid w:val="004C33E1"/>
    <w:rsid w:val="004C69A2"/>
    <w:rsid w:val="004E01EB"/>
    <w:rsid w:val="004E2794"/>
    <w:rsid w:val="00510392"/>
    <w:rsid w:val="00513650"/>
    <w:rsid w:val="00513E2A"/>
    <w:rsid w:val="005250E9"/>
    <w:rsid w:val="005314F7"/>
    <w:rsid w:val="00566A35"/>
    <w:rsid w:val="0056701E"/>
    <w:rsid w:val="005736B2"/>
    <w:rsid w:val="005740D7"/>
    <w:rsid w:val="005A0F26"/>
    <w:rsid w:val="005A1B10"/>
    <w:rsid w:val="005A6850"/>
    <w:rsid w:val="005B1B1B"/>
    <w:rsid w:val="005C5932"/>
    <w:rsid w:val="005D3CA7"/>
    <w:rsid w:val="005D4CC1"/>
    <w:rsid w:val="005E348E"/>
    <w:rsid w:val="005E4A85"/>
    <w:rsid w:val="005F4B91"/>
    <w:rsid w:val="005F55D2"/>
    <w:rsid w:val="005F7E0F"/>
    <w:rsid w:val="00622D9C"/>
    <w:rsid w:val="0062312F"/>
    <w:rsid w:val="00625F2C"/>
    <w:rsid w:val="0065146F"/>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D6234"/>
    <w:rsid w:val="008F21EC"/>
    <w:rsid w:val="008F3B14"/>
    <w:rsid w:val="00901899"/>
    <w:rsid w:val="0090344B"/>
    <w:rsid w:val="00905715"/>
    <w:rsid w:val="0091321E"/>
    <w:rsid w:val="00913946"/>
    <w:rsid w:val="009212DC"/>
    <w:rsid w:val="0092726B"/>
    <w:rsid w:val="009361BA"/>
    <w:rsid w:val="00944F78"/>
    <w:rsid w:val="009510E7"/>
    <w:rsid w:val="00952C89"/>
    <w:rsid w:val="009571D8"/>
    <w:rsid w:val="009650EA"/>
    <w:rsid w:val="00976267"/>
    <w:rsid w:val="0097790C"/>
    <w:rsid w:val="0098506E"/>
    <w:rsid w:val="009A44CE"/>
    <w:rsid w:val="009C0EBC"/>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5704E"/>
    <w:rsid w:val="00A60C05"/>
    <w:rsid w:val="00A615E1"/>
    <w:rsid w:val="00A755E8"/>
    <w:rsid w:val="00A872F3"/>
    <w:rsid w:val="00A93A5D"/>
    <w:rsid w:val="00AB32F8"/>
    <w:rsid w:val="00AB610B"/>
    <w:rsid w:val="00AC2487"/>
    <w:rsid w:val="00AD360E"/>
    <w:rsid w:val="00AD40FB"/>
    <w:rsid w:val="00AD782D"/>
    <w:rsid w:val="00AE1680"/>
    <w:rsid w:val="00AE7650"/>
    <w:rsid w:val="00AF5F64"/>
    <w:rsid w:val="00B10EBE"/>
    <w:rsid w:val="00B236F1"/>
    <w:rsid w:val="00B3394B"/>
    <w:rsid w:val="00B50F99"/>
    <w:rsid w:val="00B51D1B"/>
    <w:rsid w:val="00B540F4"/>
    <w:rsid w:val="00B60FD0"/>
    <w:rsid w:val="00B622DF"/>
    <w:rsid w:val="00B6332A"/>
    <w:rsid w:val="00B81760"/>
    <w:rsid w:val="00B8494C"/>
    <w:rsid w:val="00BA1546"/>
    <w:rsid w:val="00BA64DA"/>
    <w:rsid w:val="00BB4E51"/>
    <w:rsid w:val="00BD431F"/>
    <w:rsid w:val="00BE423E"/>
    <w:rsid w:val="00BF61AC"/>
    <w:rsid w:val="00C219D2"/>
    <w:rsid w:val="00C468A8"/>
    <w:rsid w:val="00C47FA6"/>
    <w:rsid w:val="00C54E80"/>
    <w:rsid w:val="00C57FC6"/>
    <w:rsid w:val="00C66A7D"/>
    <w:rsid w:val="00C671D8"/>
    <w:rsid w:val="00C74CCD"/>
    <w:rsid w:val="00C779DA"/>
    <w:rsid w:val="00C814F7"/>
    <w:rsid w:val="00C952B0"/>
    <w:rsid w:val="00CA4B4D"/>
    <w:rsid w:val="00CA559F"/>
    <w:rsid w:val="00CB35C3"/>
    <w:rsid w:val="00CD323D"/>
    <w:rsid w:val="00CE4030"/>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0B41"/>
    <w:rsid w:val="00DC1B78"/>
    <w:rsid w:val="00DC2A2F"/>
    <w:rsid w:val="00DC600B"/>
    <w:rsid w:val="00DE0FAA"/>
    <w:rsid w:val="00DE136D"/>
    <w:rsid w:val="00DE407C"/>
    <w:rsid w:val="00DE6534"/>
    <w:rsid w:val="00DF4D6C"/>
    <w:rsid w:val="00E01923"/>
    <w:rsid w:val="00E14498"/>
    <w:rsid w:val="00E2397A"/>
    <w:rsid w:val="00E254DB"/>
    <w:rsid w:val="00E300FC"/>
    <w:rsid w:val="00E362DB"/>
    <w:rsid w:val="00E5632B"/>
    <w:rsid w:val="00E60FB5"/>
    <w:rsid w:val="00E70240"/>
    <w:rsid w:val="00E71E6B"/>
    <w:rsid w:val="00E81CC5"/>
    <w:rsid w:val="00E85A87"/>
    <w:rsid w:val="00E85B4A"/>
    <w:rsid w:val="00E9528E"/>
    <w:rsid w:val="00EA5099"/>
    <w:rsid w:val="00EA64F2"/>
    <w:rsid w:val="00EB2CDE"/>
    <w:rsid w:val="00EC1351"/>
    <w:rsid w:val="00EC4CBF"/>
    <w:rsid w:val="00EE2534"/>
    <w:rsid w:val="00EE2CA8"/>
    <w:rsid w:val="00EF17E8"/>
    <w:rsid w:val="00EF51D9"/>
    <w:rsid w:val="00F130DD"/>
    <w:rsid w:val="00F24884"/>
    <w:rsid w:val="00F476C4"/>
    <w:rsid w:val="00F61DF9"/>
    <w:rsid w:val="00F81960"/>
    <w:rsid w:val="00F8769D"/>
    <w:rsid w:val="00F9350C"/>
    <w:rsid w:val="00F94EB5"/>
    <w:rsid w:val="00F9624D"/>
    <w:rsid w:val="00FB31C1"/>
    <w:rsid w:val="00FB58F2"/>
    <w:rsid w:val="00FC6AEA"/>
    <w:rsid w:val="00FD3D13"/>
    <w:rsid w:val="00FE55A2"/>
    <w:rsid w:val="00FF6A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8D2185"/>
  <w15:chartTrackingRefBased/>
  <w15:docId w15:val="{E06523BD-6339-4F76-9FB7-2FE1F9A6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UnresolvedMention">
    <w:name w:val="Unresolved Mention"/>
    <w:basedOn w:val="DefaultParagraphFont"/>
    <w:uiPriority w:val="99"/>
    <w:semiHidden/>
    <w:unhideWhenUsed/>
    <w:rsid w:val="00355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AppData\Local\Microsoft\Office\16.0\DTS\en-US%7bBB7C3967-18AD-497E-BF5A-93A6E2275B08%7d\%7bDE90317B-97C4-46D5-AFB2-08268DDB6234%7dtf16402488_win32.dotx"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CB8E0-4F7B-4777-A562-FF9837C8D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{DE90317B-97C4-46D5-AFB2-08268DDB6234}tf16402488_win32.dotx</Template>
  <TotalTime>682</TotalTime>
  <Pages>30</Pages>
  <Words>4242</Words>
  <Characters>24185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sina ghafari</cp:lastModifiedBy>
  <cp:revision>19</cp:revision>
  <dcterms:created xsi:type="dcterms:W3CDTF">2021-09-21T07:23:00Z</dcterms:created>
  <dcterms:modified xsi:type="dcterms:W3CDTF">2021-09-22T13:41:00Z</dcterms:modified>
  <cp:category/>
</cp:coreProperties>
</file>